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48F99" w14:textId="77777777" w:rsidR="00161D05" w:rsidRDefault="00000000">
      <w:pPr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RentaMovil</w:t>
      </w:r>
      <w:proofErr w:type="spellEnd"/>
    </w:p>
    <w:p w14:paraId="3455C463" w14:textId="77777777" w:rsidR="00161D05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Manual de Usuario</w:t>
      </w:r>
    </w:p>
    <w:p w14:paraId="595BE1B4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34EEAB21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4327EAAD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6D62D8F2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04299D8D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4B8DD169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1AA782E9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2755EF5A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26CC06D8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7C2F5A51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3FA8CB10" w14:textId="77777777" w:rsidR="00161D05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Integrantes:</w:t>
      </w:r>
    </w:p>
    <w:p w14:paraId="4983058B" w14:textId="77777777" w:rsidR="00161D05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Nicole Dayana Ramirez</w:t>
      </w:r>
    </w:p>
    <w:p w14:paraId="42789271" w14:textId="77777777" w:rsidR="00161D05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Thiago Fabian Rojas</w:t>
      </w:r>
    </w:p>
    <w:p w14:paraId="2696D6F0" w14:textId="77777777" w:rsidR="00161D05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David Santiago Erez</w:t>
      </w:r>
    </w:p>
    <w:p w14:paraId="03C07F85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0AE8CBFD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1FE66501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64BDA4C3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5A66BF07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32BB68DA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5AB24FF5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05B23EE7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2223CFAE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52E2FCAF" w14:textId="77777777" w:rsidR="00161D05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3145556</w:t>
      </w:r>
    </w:p>
    <w:p w14:paraId="6904A16F" w14:textId="77777777" w:rsidR="00161D05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Análisis y desarrollo de software</w:t>
      </w:r>
    </w:p>
    <w:p w14:paraId="71B213AF" w14:textId="77777777" w:rsidR="00161D05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Sena</w:t>
      </w:r>
    </w:p>
    <w:p w14:paraId="57AA2426" w14:textId="77777777" w:rsidR="00161D05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2026</w:t>
      </w:r>
    </w:p>
    <w:p w14:paraId="22611C86" w14:textId="6E0DC0A1" w:rsidR="00161D05" w:rsidRPr="004A4AB1" w:rsidRDefault="00000000" w:rsidP="004A4AB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 w:rsidR="004A4AB1">
        <w:rPr>
          <w:rFonts w:ascii="Arial" w:hAnsi="Arial" w:cs="Arial"/>
          <w:sz w:val="24"/>
          <w:szCs w:val="24"/>
        </w:rPr>
        <w:t>0</w:t>
      </w:r>
    </w:p>
    <w:p w14:paraId="68D865B7" w14:textId="77777777" w:rsidR="00161D05" w:rsidRDefault="00161D05" w:rsidP="004A4AB1">
      <w:pPr>
        <w:rPr>
          <w:rFonts w:ascii="Arial" w:hAnsi="Arial" w:cs="Arial"/>
          <w:sz w:val="24"/>
          <w:szCs w:val="24"/>
        </w:rPr>
      </w:pPr>
    </w:p>
    <w:p w14:paraId="50C31C09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bookmarkStart w:id="0" w:name="_Toc236298330" w:displacedByCustomXml="next"/>
    <w:sdt>
      <w:sdtPr>
        <w:id w:val="-978223179"/>
        <w:docPartObj>
          <w:docPartGallery w:val="Table of Contents"/>
          <w:docPartUnique/>
        </w:docPartObj>
      </w:sdtPr>
      <w:sdtEndPr>
        <w:rPr>
          <w:rFonts w:ascii="Calibri" w:eastAsia="Calibri" w:hAnsi="Calibri"/>
          <w:b/>
          <w:bCs/>
          <w:color w:val="auto"/>
          <w:kern w:val="3"/>
          <w:sz w:val="22"/>
          <w:szCs w:val="22"/>
          <w:lang w:eastAsia="en-US"/>
        </w:rPr>
      </w:sdtEndPr>
      <w:sdtContent>
        <w:p w14:paraId="30EE59B1" w14:textId="731D0848" w:rsidR="004A4AB1" w:rsidRPr="004A4AB1" w:rsidRDefault="004A4AB1" w:rsidP="004A4AB1">
          <w:pPr>
            <w:pStyle w:val="TtuloTDC"/>
            <w:jc w:val="center"/>
            <w:rPr>
              <w:rFonts w:ascii="Arial" w:hAnsi="Arial" w:cs="Arial"/>
              <w:color w:val="auto"/>
              <w:sz w:val="28"/>
              <w:szCs w:val="28"/>
            </w:rPr>
          </w:pPr>
          <w:r w:rsidRPr="004A4AB1">
            <w:rPr>
              <w:rFonts w:ascii="Arial" w:hAnsi="Arial" w:cs="Arial"/>
              <w:color w:val="auto"/>
              <w:sz w:val="28"/>
              <w:szCs w:val="28"/>
            </w:rPr>
            <w:t>Tabla de contenido</w:t>
          </w:r>
          <w:bookmarkEnd w:id="0"/>
        </w:p>
        <w:p w14:paraId="6FD53519" w14:textId="0BEE9CAC" w:rsidR="004A4AB1" w:rsidRDefault="004A4AB1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298330" w:history="1">
            <w:r w:rsidRPr="00A11DC3">
              <w:rPr>
                <w:rStyle w:val="Hipervnculo"/>
                <w:noProof/>
              </w:rPr>
              <w:t>Tabla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2F0FF" w14:textId="1C9CFDE6" w:rsidR="004A4AB1" w:rsidRDefault="004A4AB1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es-ES"/>
              <w14:ligatures w14:val="standardContextual"/>
            </w:rPr>
          </w:pPr>
          <w:hyperlink w:anchor="_Toc236298331" w:history="1">
            <w:r w:rsidRPr="00A11DC3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45CA6" w14:textId="203BDEF0" w:rsidR="004A4AB1" w:rsidRDefault="004A4AB1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es-ES"/>
              <w14:ligatures w14:val="standardContextual"/>
            </w:rPr>
          </w:pPr>
          <w:hyperlink w:anchor="_Toc236298332" w:history="1">
            <w:r w:rsidRPr="00A11DC3">
              <w:rPr>
                <w:rStyle w:val="Hipervnculo"/>
                <w:rFonts w:ascii="Arial" w:hAnsi="Arial" w:cs="Arial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3295E" w14:textId="5B41C10C" w:rsidR="004A4AB1" w:rsidRDefault="004A4AB1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es-ES"/>
              <w14:ligatures w14:val="standardContextual"/>
            </w:rPr>
          </w:pPr>
          <w:hyperlink w:anchor="_Toc236298333" w:history="1">
            <w:r w:rsidRPr="00A11DC3">
              <w:rPr>
                <w:rStyle w:val="Hipervnculo"/>
                <w:rFonts w:ascii="Arial" w:hAnsi="Arial" w:cs="Arial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6C58E" w14:textId="4D958849" w:rsidR="004A4AB1" w:rsidRDefault="004A4AB1">
          <w:pPr>
            <w:pStyle w:val="TDC2"/>
            <w:tabs>
              <w:tab w:val="right" w:leader="hyphen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6298334" w:history="1">
            <w:r w:rsidRPr="00A11DC3">
              <w:rPr>
                <w:rStyle w:val="Hipervnculo"/>
                <w:rFonts w:ascii="Arial" w:hAnsi="Arial" w:cs="Arial"/>
                <w:noProof/>
              </w:rPr>
              <w:t>¿Qué es el RentaMovil y para qué sirve?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59A39" w14:textId="4200CB4D" w:rsidR="004A4AB1" w:rsidRDefault="004A4AB1">
          <w:pPr>
            <w:pStyle w:val="TDC2"/>
            <w:tabs>
              <w:tab w:val="right" w:leader="hyphen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6298335" w:history="1">
            <w:r w:rsidRPr="00A11DC3">
              <w:rPr>
                <w:rStyle w:val="Hipervnculo"/>
                <w:rFonts w:ascii="Arial" w:hAnsi="Arial" w:cs="Arial"/>
                <w:noProof/>
              </w:rPr>
              <w:t>Requisistos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A5B0B" w14:textId="7012CD67" w:rsidR="004A4AB1" w:rsidRDefault="004A4AB1">
          <w:pPr>
            <w:pStyle w:val="TDC2"/>
            <w:tabs>
              <w:tab w:val="right" w:leader="hyphen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6298336" w:history="1">
            <w:r w:rsidRPr="00A11DC3">
              <w:rPr>
                <w:rStyle w:val="Hipervnculo"/>
                <w:noProof/>
              </w:rPr>
              <w:t>Módulos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382C6" w14:textId="7F0C3925" w:rsidR="004A4AB1" w:rsidRDefault="004A4AB1">
          <w:pPr>
            <w:pStyle w:val="TDC3"/>
            <w:tabs>
              <w:tab w:val="right" w:leader="hyphen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6298337" w:history="1">
            <w:r w:rsidRPr="00A11DC3">
              <w:rPr>
                <w:rStyle w:val="Hipervnculo"/>
                <w:rFonts w:ascii="Arial" w:hAnsi="Arial" w:cs="Arial"/>
                <w:noProof/>
              </w:rPr>
              <w:t>Módulo: Registro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CAE3C" w14:textId="7E433658" w:rsidR="004A4AB1" w:rsidRDefault="004A4AB1">
          <w:pPr>
            <w:pStyle w:val="TDC3"/>
            <w:tabs>
              <w:tab w:val="right" w:leader="hyphen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6298338" w:history="1">
            <w:r w:rsidRPr="00A11DC3">
              <w:rPr>
                <w:rStyle w:val="Hipervnculo"/>
                <w:rFonts w:ascii="Arial" w:hAnsi="Arial" w:cs="Arial"/>
                <w:noProof/>
              </w:rPr>
              <w:t>Módulo: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51881" w14:textId="61CD6624" w:rsidR="004A4AB1" w:rsidRDefault="004A4AB1">
          <w:pPr>
            <w:pStyle w:val="TDC3"/>
            <w:tabs>
              <w:tab w:val="right" w:leader="hyphen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6298339" w:history="1">
            <w:r w:rsidRPr="00A11DC3">
              <w:rPr>
                <w:rStyle w:val="Hipervnculo"/>
                <w:rFonts w:ascii="Arial" w:hAnsi="Arial" w:cs="Arial"/>
                <w:noProof/>
              </w:rPr>
              <w:t>Módulo: Catálogo de vehículos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9C523" w14:textId="3223FC2D" w:rsidR="004A4AB1" w:rsidRDefault="004A4AB1">
          <w:pPr>
            <w:pStyle w:val="TDC3"/>
            <w:tabs>
              <w:tab w:val="right" w:leader="hyphen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6298340" w:history="1">
            <w:r w:rsidRPr="00A11DC3">
              <w:rPr>
                <w:rStyle w:val="Hipervnculo"/>
                <w:rFonts w:ascii="Arial" w:hAnsi="Arial" w:cs="Arial"/>
                <w:noProof/>
              </w:rPr>
              <w:t>Módulo: Reserva de Vehículos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C9301" w14:textId="4D4E5444" w:rsidR="004A4AB1" w:rsidRDefault="004A4AB1">
          <w:pPr>
            <w:pStyle w:val="TDC3"/>
            <w:tabs>
              <w:tab w:val="right" w:leader="hyphen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6298341" w:history="1">
            <w:r w:rsidRPr="00A11DC3">
              <w:rPr>
                <w:rStyle w:val="Hipervnculo"/>
                <w:rFonts w:ascii="Arial" w:hAnsi="Arial" w:cs="Arial"/>
                <w:noProof/>
              </w:rPr>
              <w:t>Modulo: Pago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04530" w14:textId="0E585500" w:rsidR="004A4AB1" w:rsidRDefault="004A4AB1">
          <w:pPr>
            <w:pStyle w:val="TDC3"/>
            <w:tabs>
              <w:tab w:val="right" w:leader="hyphen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6298342" w:history="1">
            <w:r w:rsidRPr="00A11DC3">
              <w:rPr>
                <w:rStyle w:val="Hipervnculo"/>
                <w:rFonts w:ascii="Arial" w:hAnsi="Arial" w:cs="Arial"/>
                <w:noProof/>
              </w:rPr>
              <w:t>Módulo: Historial de Reservas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B0246" w14:textId="39F07562" w:rsidR="004A4AB1" w:rsidRDefault="004A4AB1">
          <w:pPr>
            <w:pStyle w:val="TDC3"/>
            <w:tabs>
              <w:tab w:val="right" w:leader="hyphen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6298343" w:history="1">
            <w:r w:rsidRPr="00A11DC3">
              <w:rPr>
                <w:rStyle w:val="Hipervnculo"/>
                <w:rFonts w:ascii="Arial" w:hAnsi="Arial" w:cs="Arial"/>
                <w:noProof/>
              </w:rPr>
              <w:t>Módulo: Mi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32E57" w14:textId="5B1CD1A6" w:rsidR="004A4AB1" w:rsidRDefault="004A4AB1">
          <w:pPr>
            <w:pStyle w:val="TDC3"/>
            <w:tabs>
              <w:tab w:val="right" w:leader="hyphen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6298344" w:history="1">
            <w:r w:rsidRPr="00A11DC3">
              <w:rPr>
                <w:rStyle w:val="Hipervnculo"/>
                <w:rFonts w:ascii="Arial" w:hAnsi="Arial" w:cs="Arial"/>
                <w:noProof/>
              </w:rPr>
              <w:t>Módulo: Cambio de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5A3A3" w14:textId="54F61292" w:rsidR="004A4AB1" w:rsidRDefault="004A4AB1">
          <w:pPr>
            <w:pStyle w:val="TDC3"/>
            <w:tabs>
              <w:tab w:val="right" w:leader="hyphen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6298345" w:history="1">
            <w:r w:rsidRPr="00A11DC3">
              <w:rPr>
                <w:rStyle w:val="Hipervnculo"/>
                <w:rFonts w:ascii="Arial" w:hAnsi="Arial" w:cs="Arial"/>
                <w:noProof/>
              </w:rPr>
              <w:t>Módulo: 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36A92" w14:textId="6FDD1B44" w:rsidR="004A4AB1" w:rsidRDefault="004A4AB1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es-ES"/>
              <w14:ligatures w14:val="standardContextual"/>
            </w:rPr>
          </w:pPr>
          <w:hyperlink w:anchor="_Toc236298346" w:history="1">
            <w:r w:rsidRPr="00A11DC3">
              <w:rPr>
                <w:rStyle w:val="Hipervnculo"/>
                <w:rFonts w:ascii="Arial" w:hAnsi="Arial" w:cs="Arial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C5262" w14:textId="1828D158" w:rsidR="004A4AB1" w:rsidRDefault="004A4AB1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es-ES"/>
              <w14:ligatures w14:val="standardContextual"/>
            </w:rPr>
          </w:pPr>
          <w:hyperlink w:anchor="_Toc236298347" w:history="1">
            <w:r w:rsidRPr="00A11DC3">
              <w:rPr>
                <w:rStyle w:val="Hipervnculo"/>
                <w:rFonts w:ascii="Arial" w:hAnsi="Arial" w:cs="Arial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15071" w14:textId="56A9FEE7" w:rsidR="004A4AB1" w:rsidRDefault="004A4AB1">
          <w:pPr>
            <w:pStyle w:val="TDC3"/>
            <w:tabs>
              <w:tab w:val="right" w:leader="hyphen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6298348" w:history="1">
            <w:r w:rsidRPr="00A11DC3">
              <w:rPr>
                <w:rStyle w:val="Hipervnculo"/>
                <w:rFonts w:ascii="Arial" w:hAnsi="Arial" w:cs="Arial"/>
                <w:noProof/>
              </w:rPr>
              <w:t>1.1 Flujo general de la aplicación: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7ECE6" w14:textId="1480D39E" w:rsidR="004A4AB1" w:rsidRDefault="004A4AB1">
          <w:pPr>
            <w:pStyle w:val="TDC3"/>
            <w:tabs>
              <w:tab w:val="right" w:leader="hyphen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6298349" w:history="1">
            <w:r w:rsidRPr="00A11DC3">
              <w:rPr>
                <w:rStyle w:val="Hipervnculo"/>
                <w:rFonts w:ascii="Arial" w:hAnsi="Arial" w:cs="Arial"/>
                <w:noProof/>
              </w:rPr>
              <w:t>1.2 Mensajes del sistema: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7F21F" w14:textId="01A2D641" w:rsidR="004A4AB1" w:rsidRDefault="004A4AB1">
          <w:pPr>
            <w:pStyle w:val="TDC3"/>
            <w:tabs>
              <w:tab w:val="right" w:leader="hyphen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6298350" w:history="1">
            <w:r w:rsidRPr="00A11DC3">
              <w:rPr>
                <w:rStyle w:val="Hipervnculo"/>
                <w:rFonts w:ascii="Arial" w:hAnsi="Arial" w:cs="Arial"/>
                <w:noProof/>
              </w:rPr>
              <w:t>1.3 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3B3DE" w14:textId="5F0237A1" w:rsidR="004A4AB1" w:rsidRDefault="004A4AB1">
          <w:r>
            <w:rPr>
              <w:b/>
              <w:bCs/>
            </w:rPr>
            <w:fldChar w:fldCharType="end"/>
          </w:r>
        </w:p>
      </w:sdtContent>
    </w:sdt>
    <w:p w14:paraId="68176E18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65E76CFA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7A4C9FFD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68A29FB3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41D57A5B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35C3D737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352430DF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4873B753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1A4CBC9A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0CEC246F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3355CB92" w14:textId="77777777" w:rsidR="004A4AB1" w:rsidRDefault="004A4AB1">
      <w:pPr>
        <w:jc w:val="center"/>
        <w:rPr>
          <w:rFonts w:ascii="Arial" w:hAnsi="Arial" w:cs="Arial"/>
          <w:sz w:val="24"/>
          <w:szCs w:val="24"/>
        </w:rPr>
      </w:pPr>
    </w:p>
    <w:p w14:paraId="798E7EA4" w14:textId="77777777" w:rsidR="004A4AB1" w:rsidRDefault="004A4AB1">
      <w:pPr>
        <w:jc w:val="center"/>
        <w:rPr>
          <w:rFonts w:ascii="Arial" w:hAnsi="Arial" w:cs="Arial"/>
          <w:sz w:val="24"/>
          <w:szCs w:val="24"/>
        </w:rPr>
      </w:pPr>
    </w:p>
    <w:p w14:paraId="5A3E6A8C" w14:textId="77777777" w:rsidR="00161D05" w:rsidRDefault="00161D05">
      <w:pPr>
        <w:jc w:val="center"/>
        <w:rPr>
          <w:rFonts w:ascii="Arial" w:hAnsi="Arial" w:cs="Arial"/>
          <w:sz w:val="24"/>
          <w:szCs w:val="24"/>
        </w:rPr>
      </w:pPr>
    </w:p>
    <w:p w14:paraId="278A6DDA" w14:textId="77777777" w:rsidR="00161D05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Control de versiones</w:t>
      </w:r>
    </w:p>
    <w:tbl>
      <w:tblPr>
        <w:tblW w:w="5680" w:type="dxa"/>
        <w:tblInd w:w="140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1418"/>
        <w:gridCol w:w="1470"/>
        <w:gridCol w:w="1617"/>
      </w:tblGrid>
      <w:tr w:rsidR="00161D05" w14:paraId="54326ECF" w14:textId="77777777">
        <w:tblPrEx>
          <w:tblCellMar>
            <w:top w:w="0" w:type="dxa"/>
            <w:bottom w:w="0" w:type="dxa"/>
          </w:tblCellMar>
        </w:tblPrEx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51ABE" w14:textId="77777777" w:rsidR="00161D05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Versión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F96A2" w14:textId="77777777" w:rsidR="00161D05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293C1" w14:textId="77777777" w:rsidR="00161D05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 del cambio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B10DC" w14:textId="77777777" w:rsidR="00161D05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Responsable</w:t>
            </w:r>
          </w:p>
        </w:tc>
      </w:tr>
      <w:tr w:rsidR="00161D05" w14:paraId="24EF3227" w14:textId="77777777">
        <w:tblPrEx>
          <w:tblCellMar>
            <w:top w:w="0" w:type="dxa"/>
            <w:bottom w:w="0" w:type="dxa"/>
          </w:tblCellMar>
        </w:tblPrEx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1DF74" w14:textId="77777777" w:rsidR="00161D05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64054" w14:textId="77777777" w:rsidR="00161D05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09/07/2026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EB287" w14:textId="77777777" w:rsidR="00161D05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Creación inicial del manual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3C0FC" w14:textId="77777777" w:rsidR="00161D05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Líder de grupo</w:t>
            </w:r>
          </w:p>
        </w:tc>
      </w:tr>
      <w:tr w:rsidR="00161D05" w14:paraId="455750A4" w14:textId="77777777">
        <w:tblPrEx>
          <w:tblCellMar>
            <w:top w:w="0" w:type="dxa"/>
            <w:bottom w:w="0" w:type="dxa"/>
          </w:tblCellMar>
        </w:tblPrEx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3DB43" w14:textId="77777777" w:rsidR="00161D05" w:rsidRDefault="00161D0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F4BB2" w14:textId="77777777" w:rsidR="00161D05" w:rsidRDefault="00161D0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7A18A" w14:textId="77777777" w:rsidR="00161D05" w:rsidRDefault="00161D0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CF59C" w14:textId="77777777" w:rsidR="00161D05" w:rsidRDefault="00161D0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1BD7DCB" w14:textId="77777777" w:rsidR="00161D05" w:rsidRDefault="00161D05"/>
    <w:p w14:paraId="1D8FA2E6" w14:textId="77777777" w:rsidR="00161D05" w:rsidRDefault="00000000">
      <w:pPr>
        <w:pStyle w:val="Ttulo1"/>
        <w:jc w:val="center"/>
        <w:rPr>
          <w:color w:val="000000"/>
          <w:sz w:val="24"/>
          <w:szCs w:val="24"/>
        </w:rPr>
      </w:pPr>
      <w:bookmarkStart w:id="1" w:name="_Toc236288627"/>
      <w:bookmarkStart w:id="2" w:name="_Toc236295488"/>
      <w:bookmarkStart w:id="3" w:name="_Toc236295589"/>
      <w:bookmarkStart w:id="4" w:name="_Toc236297140"/>
      <w:bookmarkStart w:id="5" w:name="_Toc236297873"/>
      <w:bookmarkStart w:id="6" w:name="_Toc236298331"/>
      <w:r>
        <w:rPr>
          <w:color w:val="000000"/>
          <w:sz w:val="24"/>
          <w:szCs w:val="24"/>
        </w:rPr>
        <w:t>Introducción</w:t>
      </w:r>
      <w:bookmarkEnd w:id="1"/>
      <w:bookmarkEnd w:id="2"/>
      <w:bookmarkEnd w:id="3"/>
      <w:bookmarkEnd w:id="4"/>
      <w:bookmarkEnd w:id="5"/>
      <w:bookmarkEnd w:id="6"/>
    </w:p>
    <w:p w14:paraId="2A691657" w14:textId="77777777" w:rsidR="00161D05" w:rsidRDefault="00000000">
      <w:r>
        <w:t xml:space="preserve">El presente Manual de Usuario tiene como finalidad orientar a los usuarios en el uso de </w:t>
      </w:r>
      <w:proofErr w:type="spellStart"/>
      <w:r>
        <w:rPr>
          <w:b/>
          <w:bCs/>
        </w:rPr>
        <w:t>RentaMovil</w:t>
      </w:r>
      <w:proofErr w:type="spellEnd"/>
      <w:r>
        <w:t>, una aplicación desarrollada para facilitar el proceso de alquiler de vehículos de manera rápida, segura e intuitiva. En este documento se describen las principales funcionalidades de la plataforma y los pasos necesarios para realizar acciones como buscar vehículos, consultar información, realizar reservas y gestionar la cuenta del usuario.</w:t>
      </w:r>
    </w:p>
    <w:p w14:paraId="1C8AD7B5" w14:textId="77777777" w:rsidR="00161D05" w:rsidRDefault="00000000">
      <w:r>
        <w:t>Este manual está dirigido tanto a usuarios nuevos como a aquellos que deseen conocer con mayor detalle el funcionamiento de la aplicación, permitiéndoles aprovechar al máximo las herramientas disponibles.</w:t>
      </w:r>
    </w:p>
    <w:p w14:paraId="1581F4E7" w14:textId="77777777" w:rsidR="00161D05" w:rsidRDefault="00000000">
      <w:pPr>
        <w:pStyle w:val="Ttulo1"/>
        <w:jc w:val="center"/>
        <w:rPr>
          <w:rFonts w:ascii="Arial" w:hAnsi="Arial" w:cs="Arial"/>
          <w:color w:val="000000"/>
          <w:sz w:val="22"/>
          <w:szCs w:val="22"/>
        </w:rPr>
      </w:pPr>
      <w:bookmarkStart w:id="7" w:name="_Toc236288628"/>
      <w:bookmarkStart w:id="8" w:name="_Toc236295489"/>
      <w:bookmarkStart w:id="9" w:name="_Toc236295590"/>
      <w:bookmarkStart w:id="10" w:name="_Toc236297141"/>
      <w:bookmarkStart w:id="11" w:name="_Toc236297874"/>
      <w:bookmarkStart w:id="12" w:name="_Toc236298332"/>
      <w:r>
        <w:rPr>
          <w:rFonts w:ascii="Arial" w:hAnsi="Arial" w:cs="Arial"/>
          <w:color w:val="000000"/>
          <w:sz w:val="22"/>
          <w:szCs w:val="22"/>
        </w:rPr>
        <w:t>Objetivo</w:t>
      </w:r>
      <w:bookmarkEnd w:id="7"/>
      <w:bookmarkEnd w:id="8"/>
      <w:bookmarkEnd w:id="9"/>
      <w:bookmarkEnd w:id="10"/>
      <w:bookmarkEnd w:id="11"/>
      <w:bookmarkEnd w:id="12"/>
    </w:p>
    <w:p w14:paraId="359CF399" w14:textId="77777777" w:rsidR="00161D05" w:rsidRDefault="00000000">
      <w:r>
        <w:t xml:space="preserve">El objetivo de este manual es proporcionar una guía clara y sencilla para el uso de la aplicación </w:t>
      </w:r>
      <w:proofErr w:type="spellStart"/>
      <w:r>
        <w:rPr>
          <w:b/>
          <w:bCs/>
        </w:rPr>
        <w:t>RentaMovil</w:t>
      </w:r>
      <w:proofErr w:type="spellEnd"/>
      <w:r>
        <w:t>, explicando el funcionamiento de cada una de sus principales características. Se busca que los usuarios puedan navegar por la plataforma, realizar reservas de vehículos, administrar su información personal y utilizar las diferentes opciones disponibles sin necesidad de conocimientos técnicos.</w:t>
      </w:r>
    </w:p>
    <w:p w14:paraId="6139F877" w14:textId="77777777" w:rsidR="00161D05" w:rsidRDefault="00161D05"/>
    <w:p w14:paraId="07FDDCCD" w14:textId="77777777" w:rsidR="00161D05" w:rsidRDefault="00000000">
      <w:pPr>
        <w:pStyle w:val="Ttulo1"/>
        <w:jc w:val="center"/>
        <w:rPr>
          <w:rFonts w:ascii="Arial" w:hAnsi="Arial" w:cs="Arial"/>
          <w:color w:val="000000"/>
          <w:sz w:val="22"/>
          <w:szCs w:val="22"/>
        </w:rPr>
      </w:pPr>
      <w:bookmarkStart w:id="13" w:name="_Toc236288629"/>
      <w:bookmarkStart w:id="14" w:name="_Toc236295490"/>
      <w:bookmarkStart w:id="15" w:name="_Toc236295591"/>
      <w:bookmarkStart w:id="16" w:name="_Toc236297142"/>
      <w:bookmarkStart w:id="17" w:name="_Toc236297875"/>
      <w:bookmarkStart w:id="18" w:name="_Toc236298333"/>
      <w:r>
        <w:rPr>
          <w:rFonts w:ascii="Arial" w:hAnsi="Arial" w:cs="Arial"/>
          <w:color w:val="000000"/>
          <w:sz w:val="22"/>
          <w:szCs w:val="22"/>
        </w:rPr>
        <w:t>Alcance</w:t>
      </w:r>
      <w:bookmarkEnd w:id="13"/>
      <w:bookmarkEnd w:id="14"/>
      <w:bookmarkEnd w:id="15"/>
      <w:bookmarkEnd w:id="16"/>
      <w:bookmarkEnd w:id="17"/>
      <w:bookmarkEnd w:id="18"/>
    </w:p>
    <w:p w14:paraId="310C69B5" w14:textId="77777777" w:rsidR="00161D05" w:rsidRDefault="00000000">
      <w:r>
        <w:t xml:space="preserve">Este manual abarca el uso de las principales funcionalidades disponibles para los usuarios de </w:t>
      </w:r>
      <w:proofErr w:type="spellStart"/>
      <w:r>
        <w:rPr>
          <w:b/>
          <w:bCs/>
        </w:rPr>
        <w:t>RentaMovil</w:t>
      </w:r>
      <w:proofErr w:type="spellEnd"/>
      <w:r>
        <w:t>, incluyendo el registro e inicio de sesión, la búsqueda y filtrado de vehículos, la visualización de la información de cada vehículo, el proceso de reserva, la selección de sucursal para la entrega y devolución del automóvil, la consulta del historial de reservas, la gestión del perfil del usuario y la configuración de preferencias como el idioma y el tema de la aplicación.</w:t>
      </w:r>
    </w:p>
    <w:p w14:paraId="4440184D" w14:textId="77777777" w:rsidR="00161D05" w:rsidRDefault="00000000">
      <w:r>
        <w:t>Este documento no incluye aspectos relacionados con la instalación, configuración del servidor, administración de la base de datos, desarrollo del sistema, mantenimiento del software ni procesos internos del personal administrador.</w:t>
      </w:r>
    </w:p>
    <w:p w14:paraId="69F109C0" w14:textId="77777777" w:rsidR="00161D05" w:rsidRDefault="00161D05"/>
    <w:p w14:paraId="5F100B66" w14:textId="77777777" w:rsidR="00161D05" w:rsidRDefault="00161D05"/>
    <w:p w14:paraId="0592438A" w14:textId="77777777" w:rsidR="00161D05" w:rsidRDefault="00161D05"/>
    <w:p w14:paraId="5735C5CB" w14:textId="77777777" w:rsidR="00161D05" w:rsidRDefault="00161D05"/>
    <w:p w14:paraId="44F1F395" w14:textId="77777777" w:rsidR="00161D05" w:rsidRDefault="00161D05"/>
    <w:p w14:paraId="111A781E" w14:textId="77777777" w:rsidR="00161D05" w:rsidRDefault="00161D05"/>
    <w:p w14:paraId="3F7EDA56" w14:textId="77777777" w:rsidR="00161D05" w:rsidRDefault="00161D05"/>
    <w:p w14:paraId="008ADB01" w14:textId="77777777" w:rsidR="00161D05" w:rsidRDefault="00161D05"/>
    <w:p w14:paraId="6A006CF5" w14:textId="77777777" w:rsidR="00161D05" w:rsidRDefault="00161D05">
      <w:pPr>
        <w:pStyle w:val="Ttulo1"/>
        <w:rPr>
          <w:rFonts w:ascii="Arial" w:hAnsi="Arial" w:cs="Arial"/>
          <w:color w:val="000000"/>
          <w:sz w:val="22"/>
          <w:szCs w:val="22"/>
        </w:rPr>
      </w:pPr>
    </w:p>
    <w:p w14:paraId="2D60EAAB" w14:textId="77777777" w:rsidR="00161D05" w:rsidRDefault="00161D05"/>
    <w:p w14:paraId="7A176421" w14:textId="77777777" w:rsidR="00161D05" w:rsidRDefault="00000000">
      <w:pPr>
        <w:pStyle w:val="Ttulo2"/>
        <w:jc w:val="center"/>
        <w:rPr>
          <w:rFonts w:ascii="Arial" w:hAnsi="Arial" w:cs="Arial"/>
          <w:color w:val="000000"/>
          <w:sz w:val="22"/>
          <w:szCs w:val="22"/>
        </w:rPr>
      </w:pPr>
      <w:bookmarkStart w:id="19" w:name="_Toc236288631"/>
      <w:bookmarkStart w:id="20" w:name="_Toc236295491"/>
      <w:bookmarkStart w:id="21" w:name="_Toc236295592"/>
      <w:bookmarkStart w:id="22" w:name="_Toc236297143"/>
      <w:bookmarkStart w:id="23" w:name="_Toc236297876"/>
      <w:bookmarkStart w:id="24" w:name="_Toc236298334"/>
      <w:r>
        <w:rPr>
          <w:rFonts w:ascii="Arial" w:hAnsi="Arial" w:cs="Arial"/>
          <w:color w:val="000000"/>
          <w:sz w:val="22"/>
          <w:szCs w:val="22"/>
        </w:rPr>
        <w:t xml:space="preserve">¿Qué es el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RentaMovil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y para qué sirve?</w:t>
      </w:r>
      <w:bookmarkEnd w:id="19"/>
      <w:bookmarkEnd w:id="20"/>
      <w:bookmarkEnd w:id="21"/>
      <w:bookmarkEnd w:id="22"/>
      <w:bookmarkEnd w:id="23"/>
      <w:bookmarkEnd w:id="24"/>
    </w:p>
    <w:p w14:paraId="6E69472A" w14:textId="77777777" w:rsidR="00161D05" w:rsidRDefault="00000000">
      <w:proofErr w:type="spellStart"/>
      <w:r>
        <w:rPr>
          <w:b/>
          <w:bCs/>
        </w:rPr>
        <w:t>RentaMovil</w:t>
      </w:r>
      <w:proofErr w:type="spellEnd"/>
      <w:r>
        <w:t xml:space="preserve"> es una aplicación diseñada para facilitar el proceso de alquiler de vehículos de forma rápida, segura y eficiente. El sistema permite a los usuarios consultar la disponibilidad de vehículos, realizar búsquedas utilizando diferentes filtros, conocer las características de cada automóvil y efectuar reservas desde una interfaz intuitiva.</w:t>
      </w:r>
    </w:p>
    <w:p w14:paraId="57DBF5CA" w14:textId="77777777" w:rsidR="00161D05" w:rsidRDefault="00000000">
      <w:r>
        <w:t>Además, la aplicación ofrece funcionalidades para gestionar la cuenta del usuario, consultar el historial de reservas, seleccionar la sucursal de recogida y devolución del vehículo, realizar el proceso de pago y personalizar la experiencia mediante opciones como el cambio de idioma y la selección de tema de la interfaz.</w:t>
      </w:r>
    </w:p>
    <w:p w14:paraId="2C713700" w14:textId="77777777" w:rsidR="00161D05" w:rsidRDefault="00000000">
      <w:r>
        <w:t xml:space="preserve">El propósito de </w:t>
      </w:r>
      <w:proofErr w:type="spellStart"/>
      <w:r>
        <w:t>RentaMovil</w:t>
      </w:r>
      <w:proofErr w:type="spellEnd"/>
      <w:r>
        <w:t xml:space="preserve"> es simplificar el proceso de renta de vehículos, reduciendo el tiempo necesario para realizar una reserva y brindando a los usuarios una plataforma centralizada donde puedan administrar todas sus operaciones relacionadas con el alquiler de automóviles.</w:t>
      </w:r>
    </w:p>
    <w:p w14:paraId="0E57D511" w14:textId="77777777" w:rsidR="00161D05" w:rsidRDefault="00161D05">
      <w:pPr>
        <w:pStyle w:val="Ttulo2"/>
        <w:rPr>
          <w:rFonts w:ascii="Arial" w:hAnsi="Arial" w:cs="Arial"/>
          <w:color w:val="000000"/>
          <w:sz w:val="24"/>
          <w:szCs w:val="24"/>
        </w:rPr>
      </w:pPr>
    </w:p>
    <w:p w14:paraId="5A95AD63" w14:textId="77777777" w:rsidR="00161D05" w:rsidRDefault="00000000">
      <w:pPr>
        <w:pStyle w:val="Ttulo2"/>
        <w:rPr>
          <w:rFonts w:ascii="Arial" w:hAnsi="Arial" w:cs="Arial"/>
          <w:color w:val="000000"/>
          <w:sz w:val="24"/>
          <w:szCs w:val="24"/>
        </w:rPr>
      </w:pPr>
      <w:bookmarkStart w:id="25" w:name="_Toc236288632"/>
      <w:bookmarkStart w:id="26" w:name="_Toc236295492"/>
      <w:bookmarkStart w:id="27" w:name="_Toc236295593"/>
      <w:bookmarkStart w:id="28" w:name="_Toc236297144"/>
      <w:bookmarkStart w:id="29" w:name="_Toc236297877"/>
      <w:bookmarkStart w:id="30" w:name="_Toc236298335"/>
      <w:proofErr w:type="spellStart"/>
      <w:r>
        <w:rPr>
          <w:rFonts w:ascii="Arial" w:hAnsi="Arial" w:cs="Arial"/>
          <w:color w:val="000000"/>
          <w:sz w:val="24"/>
          <w:szCs w:val="24"/>
        </w:rPr>
        <w:t>Requisistos</w:t>
      </w:r>
      <w:bookmarkEnd w:id="25"/>
      <w:bookmarkEnd w:id="26"/>
      <w:bookmarkEnd w:id="27"/>
      <w:bookmarkEnd w:id="28"/>
      <w:bookmarkEnd w:id="29"/>
      <w:bookmarkEnd w:id="30"/>
      <w:proofErr w:type="spellEnd"/>
    </w:p>
    <w:tbl>
      <w:tblPr>
        <w:tblW w:w="849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7"/>
        <w:gridCol w:w="4247"/>
      </w:tblGrid>
      <w:tr w:rsidR="00161D05" w14:paraId="6EEE1954" w14:textId="77777777">
        <w:tblPrEx>
          <w:tblCellMar>
            <w:top w:w="0" w:type="dxa"/>
            <w:bottom w:w="0" w:type="dxa"/>
          </w:tblCellMar>
        </w:tblPrEx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29A25B" w14:textId="77777777" w:rsidR="00161D05" w:rsidRDefault="00000000">
            <w:pPr>
              <w:spacing w:after="0" w:line="240" w:lineRule="auto"/>
            </w:pPr>
            <w:r>
              <w:t>Requisito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64C68" w14:textId="77777777" w:rsidR="00161D05" w:rsidRDefault="00000000">
            <w:pPr>
              <w:spacing w:after="0" w:line="240" w:lineRule="auto"/>
            </w:pPr>
            <w:r>
              <w:t xml:space="preserve">Descripción </w:t>
            </w:r>
          </w:p>
        </w:tc>
      </w:tr>
      <w:tr w:rsidR="00161D05" w14:paraId="5D84E2AE" w14:textId="77777777">
        <w:tblPrEx>
          <w:tblCellMar>
            <w:top w:w="0" w:type="dxa"/>
            <w:bottom w:w="0" w:type="dxa"/>
          </w:tblCellMar>
        </w:tblPrEx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EACC4" w14:textId="77777777" w:rsidR="00161D05" w:rsidRDefault="00000000">
            <w:pPr>
              <w:spacing w:after="0" w:line="240" w:lineRule="auto"/>
            </w:pPr>
            <w:r>
              <w:t xml:space="preserve">Navegador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6C1C8" w14:textId="77777777" w:rsidR="00161D05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Google Chrome, Edge, Firefox o </w:t>
            </w:r>
            <w:proofErr w:type="spellStart"/>
            <w:r>
              <w:rPr>
                <w:lang w:val="en-US"/>
              </w:rPr>
              <w:t>similares</w:t>
            </w:r>
            <w:proofErr w:type="spellEnd"/>
          </w:p>
        </w:tc>
      </w:tr>
      <w:tr w:rsidR="00161D05" w14:paraId="2A948E69" w14:textId="77777777">
        <w:tblPrEx>
          <w:tblCellMar>
            <w:top w:w="0" w:type="dxa"/>
            <w:bottom w:w="0" w:type="dxa"/>
          </w:tblCellMar>
        </w:tblPrEx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922EC" w14:textId="77777777" w:rsidR="00161D05" w:rsidRDefault="00000000">
            <w:pPr>
              <w:spacing w:after="0" w:line="240" w:lineRule="auto"/>
            </w:pPr>
            <w:r>
              <w:t xml:space="preserve">Internet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D9F48" w14:textId="77777777" w:rsidR="00161D05" w:rsidRDefault="00000000">
            <w:pPr>
              <w:spacing w:after="0" w:line="240" w:lineRule="auto"/>
            </w:pPr>
            <w:r>
              <w:t>Conexión estable</w:t>
            </w:r>
          </w:p>
        </w:tc>
      </w:tr>
      <w:tr w:rsidR="00161D05" w14:paraId="3A84413D" w14:textId="77777777">
        <w:tblPrEx>
          <w:tblCellMar>
            <w:top w:w="0" w:type="dxa"/>
            <w:bottom w:w="0" w:type="dxa"/>
          </w:tblCellMar>
        </w:tblPrEx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81249" w14:textId="77777777" w:rsidR="00161D05" w:rsidRDefault="00000000">
            <w:pPr>
              <w:spacing w:after="0" w:line="240" w:lineRule="auto"/>
            </w:pPr>
            <w:r>
              <w:t>Usuario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24094" w14:textId="77777777" w:rsidR="00161D05" w:rsidRDefault="00000000">
            <w:pPr>
              <w:spacing w:after="0" w:line="240" w:lineRule="auto"/>
            </w:pPr>
            <w:r>
              <w:t xml:space="preserve">Cuenta registrada </w:t>
            </w:r>
          </w:p>
        </w:tc>
      </w:tr>
      <w:tr w:rsidR="00161D05" w14:paraId="031E1865" w14:textId="77777777">
        <w:tblPrEx>
          <w:tblCellMar>
            <w:top w:w="0" w:type="dxa"/>
            <w:bottom w:w="0" w:type="dxa"/>
          </w:tblCellMar>
        </w:tblPrEx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781F8" w14:textId="77777777" w:rsidR="00161D05" w:rsidRDefault="00000000">
            <w:pPr>
              <w:spacing w:after="0" w:line="240" w:lineRule="auto"/>
            </w:pPr>
            <w:r>
              <w:t xml:space="preserve">Resolución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D20BDE" w14:textId="77777777" w:rsidR="00161D05" w:rsidRDefault="00000000">
            <w:pPr>
              <w:spacing w:after="0" w:line="240" w:lineRule="auto"/>
            </w:pPr>
            <w:r>
              <w:t>Recomendada 1366 x 768 o superior</w:t>
            </w:r>
          </w:p>
        </w:tc>
      </w:tr>
    </w:tbl>
    <w:p w14:paraId="349A9EE1" w14:textId="77777777" w:rsidR="00161D05" w:rsidRDefault="00161D05"/>
    <w:p w14:paraId="2ACDDC75" w14:textId="77777777" w:rsidR="00161D05" w:rsidRDefault="00161D05"/>
    <w:p w14:paraId="368F4042" w14:textId="77777777" w:rsidR="00161D05" w:rsidRDefault="00161D05"/>
    <w:p w14:paraId="30A0EFF5" w14:textId="77777777" w:rsidR="00161D05" w:rsidRDefault="00161D05"/>
    <w:p w14:paraId="29224486" w14:textId="77777777" w:rsidR="00161D05" w:rsidRDefault="00161D05"/>
    <w:p w14:paraId="22AB9D33" w14:textId="77777777" w:rsidR="00161D05" w:rsidRDefault="00161D05"/>
    <w:p w14:paraId="2CBA832C" w14:textId="77777777" w:rsidR="00161D05" w:rsidRDefault="00161D05"/>
    <w:p w14:paraId="0A46FA11" w14:textId="77777777" w:rsidR="00161D05" w:rsidRDefault="00161D05"/>
    <w:p w14:paraId="5FF411CD" w14:textId="77777777" w:rsidR="00161D05" w:rsidRDefault="00161D05"/>
    <w:p w14:paraId="315BC515" w14:textId="77777777" w:rsidR="00161D05" w:rsidRDefault="00161D05"/>
    <w:p w14:paraId="28A487C7" w14:textId="77777777" w:rsidR="00161D05" w:rsidRDefault="00161D05"/>
    <w:p w14:paraId="4AF9AC44" w14:textId="77777777" w:rsidR="00161D05" w:rsidRDefault="00161D05"/>
    <w:p w14:paraId="675297C6" w14:textId="77777777" w:rsidR="00161D05" w:rsidRDefault="00161D05"/>
    <w:p w14:paraId="6695766C" w14:textId="77777777" w:rsidR="00161D05" w:rsidRDefault="00161D05"/>
    <w:p w14:paraId="0EECF1DE" w14:textId="77777777" w:rsidR="00161D05" w:rsidRDefault="00161D05"/>
    <w:p w14:paraId="330782F4" w14:textId="77777777" w:rsidR="00161D05" w:rsidRDefault="00161D05"/>
    <w:p w14:paraId="4237920C" w14:textId="77777777" w:rsidR="00161D05" w:rsidRDefault="00000000">
      <w:pPr>
        <w:pStyle w:val="Ttulo2"/>
        <w:jc w:val="center"/>
        <w:rPr>
          <w:color w:val="auto"/>
          <w:sz w:val="28"/>
          <w:szCs w:val="28"/>
        </w:rPr>
      </w:pPr>
      <w:bookmarkStart w:id="31" w:name="_Toc236295493"/>
      <w:bookmarkStart w:id="32" w:name="_Toc236295594"/>
      <w:bookmarkStart w:id="33" w:name="_Toc236297145"/>
      <w:bookmarkStart w:id="34" w:name="_Toc236297878"/>
      <w:bookmarkStart w:id="35" w:name="_Toc236298336"/>
      <w:r>
        <w:rPr>
          <w:color w:val="auto"/>
          <w:sz w:val="28"/>
          <w:szCs w:val="28"/>
        </w:rPr>
        <w:t>Módulos del sistema</w:t>
      </w:r>
      <w:bookmarkEnd w:id="31"/>
      <w:bookmarkEnd w:id="32"/>
      <w:bookmarkEnd w:id="33"/>
      <w:bookmarkEnd w:id="34"/>
      <w:bookmarkEnd w:id="35"/>
    </w:p>
    <w:p w14:paraId="68EAB42B" w14:textId="77777777" w:rsidR="00161D05" w:rsidRDefault="00000000">
      <w:pPr>
        <w:pStyle w:val="Ttulo3"/>
        <w:rPr>
          <w:rFonts w:ascii="Arial" w:hAnsi="Arial" w:cs="Arial"/>
          <w:color w:val="auto"/>
          <w:sz w:val="22"/>
          <w:szCs w:val="22"/>
        </w:rPr>
      </w:pPr>
      <w:bookmarkStart w:id="36" w:name="_Toc236295494"/>
      <w:bookmarkStart w:id="37" w:name="_Toc236295595"/>
      <w:bookmarkStart w:id="38" w:name="_Toc236297146"/>
      <w:bookmarkStart w:id="39" w:name="_Toc236297879"/>
      <w:bookmarkStart w:id="40" w:name="_Toc236298337"/>
      <w:r>
        <w:rPr>
          <w:rFonts w:ascii="Arial" w:hAnsi="Arial" w:cs="Arial"/>
          <w:color w:val="auto"/>
          <w:sz w:val="22"/>
          <w:szCs w:val="22"/>
        </w:rPr>
        <w:t>Módulo: Registro de Usuario</w:t>
      </w:r>
      <w:bookmarkEnd w:id="36"/>
      <w:bookmarkEnd w:id="37"/>
      <w:bookmarkEnd w:id="38"/>
      <w:bookmarkEnd w:id="39"/>
      <w:bookmarkEnd w:id="40"/>
    </w:p>
    <w:p w14:paraId="0F0EBF59" w14:textId="77777777" w:rsidR="00161D05" w:rsidRDefault="00000000">
      <w:r>
        <w:rPr>
          <w:b/>
          <w:bCs/>
          <w:noProof/>
        </w:rPr>
        <w:drawing>
          <wp:inline distT="0" distB="0" distL="0" distR="0" wp14:anchorId="136D9146" wp14:editId="6D6ADB48">
            <wp:extent cx="3552818" cy="5213369"/>
            <wp:effectExtent l="0" t="0" r="0" b="6331"/>
            <wp:docPr id="1042374715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2818" cy="521336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3CF781F" w14:textId="77777777" w:rsidR="00161D05" w:rsidRDefault="00000000">
      <w:r>
        <w:rPr>
          <w:b/>
          <w:bCs/>
        </w:rPr>
        <w:t>Descripción:</w:t>
      </w:r>
      <w:r>
        <w:t xml:space="preserve"> Permite a los usuarios crear una cuenta para acceder a las funcionalidades que requieren autenticación, como realizar reservas, efectuar pagos y consultar el historial de reservas.</w:t>
      </w:r>
    </w:p>
    <w:p w14:paraId="09401F59" w14:textId="77777777" w:rsidR="00161D05" w:rsidRDefault="00000000">
      <w:r>
        <w:rPr>
          <w:b/>
          <w:bCs/>
        </w:rPr>
        <w:t>Pasos:</w:t>
      </w:r>
    </w:p>
    <w:p w14:paraId="7BFF43E3" w14:textId="77777777" w:rsidR="00161D05" w:rsidRDefault="00000000">
      <w:pPr>
        <w:numPr>
          <w:ilvl w:val="0"/>
          <w:numId w:val="1"/>
        </w:numPr>
      </w:pPr>
      <w:r>
        <w:t xml:space="preserve">Acceder a la pantalla </w:t>
      </w:r>
      <w:r>
        <w:rPr>
          <w:b/>
          <w:bCs/>
        </w:rPr>
        <w:t>Inicio de Sesión</w:t>
      </w:r>
      <w:r>
        <w:t xml:space="preserve">. </w:t>
      </w:r>
    </w:p>
    <w:p w14:paraId="0ADC6244" w14:textId="77777777" w:rsidR="00161D05" w:rsidRDefault="00000000">
      <w:pPr>
        <w:numPr>
          <w:ilvl w:val="0"/>
          <w:numId w:val="1"/>
        </w:numPr>
      </w:pPr>
      <w:r>
        <w:t xml:space="preserve">Hacer clic en la opción </w:t>
      </w:r>
      <w:r>
        <w:rPr>
          <w:b/>
          <w:bCs/>
        </w:rPr>
        <w:t>Registrarse</w:t>
      </w:r>
      <w:r>
        <w:t xml:space="preserve">. </w:t>
      </w:r>
    </w:p>
    <w:p w14:paraId="43B2757D" w14:textId="77777777" w:rsidR="00161D05" w:rsidRDefault="00000000">
      <w:pPr>
        <w:numPr>
          <w:ilvl w:val="0"/>
          <w:numId w:val="1"/>
        </w:numPr>
      </w:pPr>
      <w:r>
        <w:t xml:space="preserve">Diligenciar la información solicitada, como nombre completo, correo electrónico, número de teléfono y contraseña. </w:t>
      </w:r>
    </w:p>
    <w:p w14:paraId="30520B63" w14:textId="77777777" w:rsidR="00161D05" w:rsidRDefault="00000000">
      <w:pPr>
        <w:numPr>
          <w:ilvl w:val="0"/>
          <w:numId w:val="1"/>
        </w:numPr>
      </w:pPr>
      <w:r>
        <w:t xml:space="preserve">Confirmar la contraseña ingresada. </w:t>
      </w:r>
    </w:p>
    <w:p w14:paraId="568B99AC" w14:textId="77777777" w:rsidR="00161D05" w:rsidRDefault="00000000">
      <w:pPr>
        <w:numPr>
          <w:ilvl w:val="0"/>
          <w:numId w:val="1"/>
        </w:numPr>
      </w:pPr>
      <w:r>
        <w:lastRenderedPageBreak/>
        <w:t xml:space="preserve">Verificar que todos los campos obligatorios estén completos. </w:t>
      </w:r>
    </w:p>
    <w:p w14:paraId="44934AFA" w14:textId="77777777" w:rsidR="00161D05" w:rsidRDefault="00000000">
      <w:pPr>
        <w:numPr>
          <w:ilvl w:val="0"/>
          <w:numId w:val="1"/>
        </w:numPr>
      </w:pPr>
      <w:r>
        <w:t xml:space="preserve">Hacer clic en el botón </w:t>
      </w:r>
      <w:r>
        <w:rPr>
          <w:b/>
          <w:bCs/>
        </w:rPr>
        <w:t>Crear cuenta</w:t>
      </w:r>
      <w:r>
        <w:t xml:space="preserve"> o </w:t>
      </w:r>
      <w:r>
        <w:rPr>
          <w:b/>
          <w:bCs/>
        </w:rPr>
        <w:t>Registrarse</w:t>
      </w:r>
      <w:r>
        <w:t xml:space="preserve">. </w:t>
      </w:r>
    </w:p>
    <w:p w14:paraId="61B03D73" w14:textId="77777777" w:rsidR="00161D05" w:rsidRDefault="00000000">
      <w:pPr>
        <w:numPr>
          <w:ilvl w:val="0"/>
          <w:numId w:val="1"/>
        </w:numPr>
      </w:pPr>
      <w:r>
        <w:t xml:space="preserve">Esperar la confirmación del registro por parte del sistema. </w:t>
      </w:r>
    </w:p>
    <w:p w14:paraId="41323C72" w14:textId="77777777" w:rsidR="00161D05" w:rsidRDefault="00000000">
      <w:r>
        <w:rPr>
          <w:b/>
          <w:bCs/>
        </w:rPr>
        <w:t>Resultado esperado:</w:t>
      </w:r>
      <w:r>
        <w:br/>
        <w:t>El sistema crea la cuenta del usuario, muestra un mensaje de registro exitoso y permite iniciar sesión con las credenciales registradas.</w:t>
      </w:r>
    </w:p>
    <w:p w14:paraId="3F45A8D2" w14:textId="77777777" w:rsidR="00161D05" w:rsidRDefault="00000000">
      <w:r>
        <w:rPr>
          <w:b/>
          <w:bCs/>
        </w:rPr>
        <w:t>Observación:</w:t>
      </w:r>
      <w:r>
        <w:br/>
        <w:t>El correo electrónico debe ser único dentro del sistema. Si ya existe una cuenta registrada con ese correo, el sistema informará al usuario y no permitirá completar el registro hasta que se ingrese un correo diferente.</w:t>
      </w:r>
    </w:p>
    <w:p w14:paraId="6E6A5E19" w14:textId="77777777" w:rsidR="00161D05" w:rsidRDefault="00161D05"/>
    <w:p w14:paraId="01A8CECF" w14:textId="77777777" w:rsidR="00161D05" w:rsidRDefault="00161D05">
      <w:pPr>
        <w:jc w:val="center"/>
      </w:pPr>
    </w:p>
    <w:p w14:paraId="44129A10" w14:textId="77777777" w:rsidR="00161D05" w:rsidRDefault="00000000">
      <w:pPr>
        <w:pStyle w:val="Ttulo3"/>
        <w:rPr>
          <w:rFonts w:ascii="Arial" w:hAnsi="Arial" w:cs="Arial"/>
          <w:color w:val="auto"/>
          <w:sz w:val="22"/>
          <w:szCs w:val="22"/>
        </w:rPr>
      </w:pPr>
      <w:bookmarkStart w:id="41" w:name="_Toc236295495"/>
      <w:bookmarkStart w:id="42" w:name="_Toc236295596"/>
      <w:bookmarkStart w:id="43" w:name="_Toc236297147"/>
      <w:bookmarkStart w:id="44" w:name="_Toc236297880"/>
      <w:bookmarkStart w:id="45" w:name="_Toc236298338"/>
      <w:r>
        <w:rPr>
          <w:rFonts w:ascii="Arial" w:hAnsi="Arial" w:cs="Arial"/>
          <w:color w:val="auto"/>
          <w:sz w:val="22"/>
          <w:szCs w:val="22"/>
        </w:rPr>
        <w:t>Módulo: Inicio de sesión</w:t>
      </w:r>
      <w:bookmarkEnd w:id="41"/>
      <w:bookmarkEnd w:id="42"/>
      <w:bookmarkEnd w:id="43"/>
      <w:bookmarkEnd w:id="44"/>
      <w:bookmarkEnd w:id="45"/>
      <w:r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18AD40DE" w14:textId="77777777" w:rsidR="00161D05" w:rsidRDefault="00000000">
      <w:r>
        <w:rPr>
          <w:noProof/>
        </w:rPr>
        <w:drawing>
          <wp:inline distT="0" distB="0" distL="0" distR="0" wp14:anchorId="376B437B" wp14:editId="290895EF">
            <wp:extent cx="4724805" cy="2751054"/>
            <wp:effectExtent l="0" t="0" r="0" b="0"/>
            <wp:docPr id="931541609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805" cy="275105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99E368D" w14:textId="77777777" w:rsidR="00161D05" w:rsidRDefault="00000000">
      <w:r>
        <w:t>Descripción: Permite que el usuario ingrese al sistema con sus credenciales.</w:t>
      </w:r>
    </w:p>
    <w:p w14:paraId="559F9803" w14:textId="77777777" w:rsidR="00161D05" w:rsidRDefault="00000000">
      <w:r>
        <w:t xml:space="preserve">Rol que pueda usarlo: Administrador y usuario registrado. </w:t>
      </w:r>
    </w:p>
    <w:p w14:paraId="66978E4B" w14:textId="77777777" w:rsidR="00161D05" w:rsidRDefault="00000000">
      <w:r>
        <w:t>Ruta:  La pantalla de inicio de sesión se muestra cuando el usuario intenta acceder a una función que requiere una cuenta activa.</w:t>
      </w:r>
    </w:p>
    <w:p w14:paraId="5F3ABFF7" w14:textId="77777777" w:rsidR="00161D05" w:rsidRDefault="00000000">
      <w:r>
        <w:t xml:space="preserve">Pasos: </w:t>
      </w:r>
    </w:p>
    <w:p w14:paraId="6BE35612" w14:textId="77777777" w:rsidR="00161D05" w:rsidRDefault="00000000">
      <w:r>
        <w:t xml:space="preserve">1. Abrir el navegador o el aplicativo </w:t>
      </w:r>
      <w:proofErr w:type="spellStart"/>
      <w:r>
        <w:t>mobile</w:t>
      </w:r>
      <w:proofErr w:type="spellEnd"/>
      <w:r>
        <w:t xml:space="preserve"> </w:t>
      </w:r>
    </w:p>
    <w:p w14:paraId="0B69ED99" w14:textId="77777777" w:rsidR="00161D05" w:rsidRDefault="00000000">
      <w:r>
        <w:t>2. Escribir correo o teléfono y la contraseña.</w:t>
      </w:r>
    </w:p>
    <w:p w14:paraId="79CCC033" w14:textId="77777777" w:rsidR="00161D05" w:rsidRDefault="00000000">
      <w:r>
        <w:t xml:space="preserve">Resultado esperado: El sistema le permitirá al usuario las funcionalidades como alquilar, pagar, cancelar y confirmar reserva. </w:t>
      </w:r>
    </w:p>
    <w:p w14:paraId="3EF65884" w14:textId="77777777" w:rsidR="00161D05" w:rsidRDefault="00000000">
      <w:r>
        <w:t>Validaciones: Si los datos son incorrectos, el sistema muestra el mensaje: Usuario o contraseña inválidos.</w:t>
      </w:r>
    </w:p>
    <w:p w14:paraId="0BAEA0B0" w14:textId="77777777" w:rsidR="00161D05" w:rsidRDefault="00000000">
      <w:r>
        <w:t xml:space="preserve">Observación: No se debe registrar el usuario dos veces. </w:t>
      </w:r>
    </w:p>
    <w:p w14:paraId="45574685" w14:textId="77777777" w:rsidR="00161D05" w:rsidRDefault="00161D05"/>
    <w:p w14:paraId="40393A34" w14:textId="77777777" w:rsidR="00161D05" w:rsidRDefault="00161D05"/>
    <w:p w14:paraId="6E7AA738" w14:textId="77777777" w:rsidR="00161D05" w:rsidRDefault="00161D05"/>
    <w:tbl>
      <w:tblPr>
        <w:tblW w:w="849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1"/>
        <w:gridCol w:w="3202"/>
        <w:gridCol w:w="2391"/>
      </w:tblGrid>
      <w:tr w:rsidR="00161D05" w14:paraId="0123DED3" w14:textId="77777777">
        <w:tblPrEx>
          <w:tblCellMar>
            <w:top w:w="0" w:type="dxa"/>
            <w:bottom w:w="0" w:type="dxa"/>
          </w:tblCellMar>
        </w:tblPrEx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DF060" w14:textId="77777777" w:rsidR="00161D05" w:rsidRDefault="00000000">
            <w:pPr>
              <w:spacing w:after="0" w:line="240" w:lineRule="auto"/>
            </w:pPr>
            <w:r>
              <w:t xml:space="preserve">Mensaje del sistema 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B7567" w14:textId="77777777" w:rsidR="00161D05" w:rsidRDefault="00000000">
            <w:pPr>
              <w:spacing w:after="0" w:line="240" w:lineRule="auto"/>
            </w:pPr>
            <w:r>
              <w:t>Significado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3EB3B" w14:textId="77777777" w:rsidR="00161D05" w:rsidRDefault="00000000">
            <w:pPr>
              <w:spacing w:after="0" w:line="240" w:lineRule="auto"/>
            </w:pPr>
            <w:r>
              <w:t xml:space="preserve">Acción del usuario </w:t>
            </w:r>
          </w:p>
        </w:tc>
      </w:tr>
      <w:tr w:rsidR="00161D05" w14:paraId="381E4E86" w14:textId="77777777">
        <w:tblPrEx>
          <w:tblCellMar>
            <w:top w:w="0" w:type="dxa"/>
            <w:bottom w:w="0" w:type="dxa"/>
          </w:tblCellMar>
        </w:tblPrEx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7F475" w14:textId="77777777" w:rsidR="00161D05" w:rsidRDefault="00000000">
            <w:pPr>
              <w:spacing w:after="0" w:line="240" w:lineRule="auto"/>
            </w:pPr>
            <w:r>
              <w:t xml:space="preserve">Campo obligatorio 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A0200" w14:textId="77777777" w:rsidR="00161D05" w:rsidRDefault="00000000">
            <w:pPr>
              <w:spacing w:after="0" w:line="240" w:lineRule="auto"/>
            </w:pPr>
            <w:r>
              <w:t xml:space="preserve"> Falta completar un dato requerido.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B829B" w14:textId="77777777" w:rsidR="00161D05" w:rsidRDefault="00000000">
            <w:pPr>
              <w:spacing w:after="0" w:line="240" w:lineRule="auto"/>
            </w:pPr>
            <w:r>
              <w:t>Diligenciar el campo marcado.</w:t>
            </w:r>
          </w:p>
        </w:tc>
      </w:tr>
      <w:tr w:rsidR="00161D05" w14:paraId="2B6D5A62" w14:textId="77777777">
        <w:tblPrEx>
          <w:tblCellMar>
            <w:top w:w="0" w:type="dxa"/>
            <w:bottom w:w="0" w:type="dxa"/>
          </w:tblCellMar>
        </w:tblPrEx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738D4" w14:textId="77777777" w:rsidR="00161D05" w:rsidRDefault="00000000">
            <w:pPr>
              <w:spacing w:after="0" w:line="240" w:lineRule="auto"/>
            </w:pPr>
            <w:r>
              <w:t xml:space="preserve">Incluye un signo “@” en la dirección de correo electrónico. 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C0829" w14:textId="77777777" w:rsidR="00161D05" w:rsidRDefault="00000000">
            <w:pPr>
              <w:spacing w:after="0" w:line="240" w:lineRule="auto"/>
            </w:pPr>
            <w:r>
              <w:t xml:space="preserve">El correo que ingreso no es </w:t>
            </w:r>
            <w:proofErr w:type="spellStart"/>
            <w:r>
              <w:t>valido</w:t>
            </w:r>
            <w:proofErr w:type="spellEnd"/>
            <w:r>
              <w:t xml:space="preserve"> ya que no contiene el signo @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20381" w14:textId="77777777" w:rsidR="00161D05" w:rsidRDefault="00000000">
            <w:pPr>
              <w:spacing w:after="0" w:line="240" w:lineRule="auto"/>
            </w:pPr>
            <w:r>
              <w:t>Escribir un correo con el signo @</w:t>
            </w:r>
          </w:p>
        </w:tc>
      </w:tr>
      <w:tr w:rsidR="00161D05" w14:paraId="217DD47F" w14:textId="77777777">
        <w:tblPrEx>
          <w:tblCellMar>
            <w:top w:w="0" w:type="dxa"/>
            <w:bottom w:w="0" w:type="dxa"/>
          </w:tblCellMar>
        </w:tblPrEx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1385F" w14:textId="77777777" w:rsidR="00161D05" w:rsidRDefault="00000000">
            <w:pPr>
              <w:spacing w:after="0" w:line="240" w:lineRule="auto"/>
            </w:pPr>
            <w:r>
              <w:t>Contraseña no valida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C5507" w14:textId="77777777" w:rsidR="00161D05" w:rsidRDefault="00000000">
            <w:pPr>
              <w:spacing w:after="0" w:line="240" w:lineRule="auto"/>
            </w:pPr>
            <w:r>
              <w:t>La contraseña que se ingreso es incorrecta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6B013" w14:textId="77777777" w:rsidR="00161D05" w:rsidRDefault="00000000">
            <w:pPr>
              <w:spacing w:after="0" w:line="240" w:lineRule="auto"/>
            </w:pPr>
            <w:r>
              <w:t xml:space="preserve">Escribir la contraseña correcta o recuperar la contraseña en caso de que se le haya olvidado. </w:t>
            </w:r>
          </w:p>
        </w:tc>
      </w:tr>
      <w:tr w:rsidR="00161D05" w14:paraId="3FA14AC6" w14:textId="77777777">
        <w:tblPrEx>
          <w:tblCellMar>
            <w:top w:w="0" w:type="dxa"/>
            <w:bottom w:w="0" w:type="dxa"/>
          </w:tblCellMar>
        </w:tblPrEx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DCEE5" w14:textId="77777777" w:rsidR="00161D05" w:rsidRDefault="00000000">
            <w:pPr>
              <w:spacing w:after="0" w:line="240" w:lineRule="auto"/>
            </w:pPr>
            <w:r>
              <w:t>Correo no existe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72154" w14:textId="77777777" w:rsidR="00161D05" w:rsidRDefault="00000000">
            <w:pPr>
              <w:spacing w:after="0" w:line="240" w:lineRule="auto"/>
            </w:pPr>
            <w:r>
              <w:t>El correo que ingreso no ha sido registrado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649FD" w14:textId="77777777" w:rsidR="00161D05" w:rsidRDefault="00000000">
            <w:pPr>
              <w:spacing w:after="0" w:line="240" w:lineRule="auto"/>
            </w:pPr>
            <w:r>
              <w:t xml:space="preserve">Crear una cuenta con el correo ingresado. </w:t>
            </w:r>
          </w:p>
        </w:tc>
      </w:tr>
    </w:tbl>
    <w:p w14:paraId="29BE5BEF" w14:textId="77777777" w:rsidR="00161D05" w:rsidRDefault="00161D05">
      <w:pPr>
        <w:pStyle w:val="Ttulo1"/>
        <w:rPr>
          <w:rFonts w:ascii="Arial" w:hAnsi="Arial" w:cs="Arial"/>
          <w:color w:val="000000"/>
          <w:sz w:val="22"/>
          <w:szCs w:val="22"/>
        </w:rPr>
      </w:pPr>
    </w:p>
    <w:p w14:paraId="06D996AD" w14:textId="77777777" w:rsidR="00161D05" w:rsidRDefault="00161D05"/>
    <w:p w14:paraId="64761CD3" w14:textId="77777777" w:rsidR="00161D05" w:rsidRDefault="00000000">
      <w:pPr>
        <w:pStyle w:val="Ttulo3"/>
        <w:rPr>
          <w:rFonts w:ascii="Arial" w:hAnsi="Arial" w:cs="Arial"/>
          <w:color w:val="auto"/>
          <w:sz w:val="22"/>
          <w:szCs w:val="22"/>
        </w:rPr>
      </w:pPr>
      <w:bookmarkStart w:id="46" w:name="_Toc236295496"/>
      <w:bookmarkStart w:id="47" w:name="_Toc236295597"/>
      <w:bookmarkStart w:id="48" w:name="_Toc236297148"/>
      <w:bookmarkStart w:id="49" w:name="_Toc236297881"/>
      <w:bookmarkStart w:id="50" w:name="_Toc236298339"/>
      <w:r>
        <w:rPr>
          <w:rFonts w:ascii="Arial" w:hAnsi="Arial" w:cs="Arial"/>
          <w:color w:val="auto"/>
          <w:sz w:val="22"/>
          <w:szCs w:val="22"/>
        </w:rPr>
        <w:lastRenderedPageBreak/>
        <w:t>Módulo: Catálogo de vehículos</w:t>
      </w:r>
      <w:bookmarkEnd w:id="46"/>
      <w:bookmarkEnd w:id="47"/>
      <w:bookmarkEnd w:id="48"/>
      <w:bookmarkEnd w:id="49"/>
      <w:bookmarkEnd w:id="50"/>
      <w:r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223CAA6A" w14:textId="77777777" w:rsidR="00161D05" w:rsidRDefault="00000000">
      <w:r>
        <w:rPr>
          <w:noProof/>
        </w:rPr>
        <w:drawing>
          <wp:inline distT="0" distB="0" distL="0" distR="0" wp14:anchorId="496CB9E8" wp14:editId="6B24C914">
            <wp:extent cx="4778151" cy="5883149"/>
            <wp:effectExtent l="0" t="0" r="3399" b="3301"/>
            <wp:docPr id="1372937699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1" cy="588314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C625D3B" w14:textId="77777777" w:rsidR="00161D05" w:rsidRDefault="00000000">
      <w:r>
        <w:t>Descripción: Permite que el usuario escoja un vehículo para hacer la reservación de este</w:t>
      </w:r>
    </w:p>
    <w:p w14:paraId="349F672B" w14:textId="77777777" w:rsidR="00161D05" w:rsidRDefault="00000000">
      <w:r>
        <w:t xml:space="preserve">Rol que pueda usarlo: usuario registrado. </w:t>
      </w:r>
    </w:p>
    <w:p w14:paraId="6245A214" w14:textId="77777777" w:rsidR="00161D05" w:rsidRDefault="00000000">
      <w:r>
        <w:t xml:space="preserve">Ruta: Pantalla principal del sistema. </w:t>
      </w:r>
    </w:p>
    <w:p w14:paraId="2467C1B8" w14:textId="77777777" w:rsidR="00161D05" w:rsidRDefault="00000000">
      <w:r>
        <w:t xml:space="preserve">Pasos: </w:t>
      </w:r>
    </w:p>
    <w:p w14:paraId="3B7F6B43" w14:textId="77777777" w:rsidR="00161D05" w:rsidRDefault="00000000">
      <w:r>
        <w:t xml:space="preserve">1. Abrir el navegador o el aplicativo </w:t>
      </w:r>
      <w:proofErr w:type="spellStart"/>
      <w:r>
        <w:t>mobile</w:t>
      </w:r>
      <w:proofErr w:type="spellEnd"/>
      <w:r>
        <w:t xml:space="preserve"> </w:t>
      </w:r>
    </w:p>
    <w:p w14:paraId="2242C4C1" w14:textId="77777777" w:rsidR="00161D05" w:rsidRDefault="00000000">
      <w:r>
        <w:t>2. Escoger la sucursal donde recogerá el vehículo</w:t>
      </w:r>
    </w:p>
    <w:p w14:paraId="7682EAAA" w14:textId="77777777" w:rsidR="00161D05" w:rsidRDefault="00000000">
      <w:r>
        <w:t xml:space="preserve">3. Escoger el lapso de tiempo de la reservación. </w:t>
      </w:r>
    </w:p>
    <w:p w14:paraId="177171B3" w14:textId="77777777" w:rsidR="00161D05" w:rsidRDefault="00000000">
      <w:r>
        <w:t>4. Escoger la hora en la que se recogerá y se hará entrega del vehículo.</w:t>
      </w:r>
    </w:p>
    <w:p w14:paraId="76238FE7" w14:textId="77777777" w:rsidR="00161D05" w:rsidRDefault="00000000">
      <w:r>
        <w:t xml:space="preserve">5. Hacer clic en el botón buscar. </w:t>
      </w:r>
    </w:p>
    <w:p w14:paraId="4D5493BE" w14:textId="77777777" w:rsidR="00161D05" w:rsidRDefault="00000000">
      <w:r>
        <w:t>6</w:t>
      </w:r>
      <w:r>
        <w:rPr>
          <w:rFonts w:ascii="Times New Roman" w:eastAsia="Times New Roman" w:hAnsi="Times New Roman"/>
          <w:kern w:val="0"/>
          <w:sz w:val="24"/>
          <w:szCs w:val="24"/>
          <w:lang w:eastAsia="es-ES"/>
        </w:rPr>
        <w:t xml:space="preserve"> </w:t>
      </w:r>
      <w:r>
        <w:t xml:space="preserve">hacer clic en el botón </w:t>
      </w:r>
      <w:r>
        <w:rPr>
          <w:b/>
          <w:bCs/>
        </w:rPr>
        <w:t>Filtros</w:t>
      </w:r>
      <w:r>
        <w:t xml:space="preserve">. </w:t>
      </w:r>
    </w:p>
    <w:p w14:paraId="40B4BF8F" w14:textId="77777777" w:rsidR="00161D05" w:rsidRDefault="00000000">
      <w:r>
        <w:lastRenderedPageBreak/>
        <w:t xml:space="preserve">7.  Seleccionar uno o varios criterios de búsqueda, por ejemplo: </w:t>
      </w:r>
    </w:p>
    <w:p w14:paraId="71259B20" w14:textId="77777777" w:rsidR="00161D05" w:rsidRDefault="00000000">
      <w:pPr>
        <w:numPr>
          <w:ilvl w:val="0"/>
          <w:numId w:val="2"/>
        </w:numPr>
      </w:pPr>
      <w:r>
        <w:t xml:space="preserve">Categoría del vehículo. </w:t>
      </w:r>
    </w:p>
    <w:p w14:paraId="4ABD1415" w14:textId="77777777" w:rsidR="00161D05" w:rsidRDefault="00000000">
      <w:pPr>
        <w:numPr>
          <w:ilvl w:val="0"/>
          <w:numId w:val="2"/>
        </w:numPr>
      </w:pPr>
      <w:r>
        <w:t xml:space="preserve">Tipo de transmisión. </w:t>
      </w:r>
    </w:p>
    <w:p w14:paraId="52B85467" w14:textId="77777777" w:rsidR="00161D05" w:rsidRDefault="00000000">
      <w:pPr>
        <w:numPr>
          <w:ilvl w:val="0"/>
          <w:numId w:val="2"/>
        </w:numPr>
      </w:pPr>
      <w:r>
        <w:t xml:space="preserve">Tipo de combustible. </w:t>
      </w:r>
    </w:p>
    <w:p w14:paraId="048AC70B" w14:textId="77777777" w:rsidR="00161D05" w:rsidRDefault="00000000">
      <w:r>
        <w:t xml:space="preserve">8. Una vez seleccionados los filtros, presionar el botón </w:t>
      </w:r>
      <w:r>
        <w:rPr>
          <w:b/>
          <w:bCs/>
        </w:rPr>
        <w:t>Aplicar</w:t>
      </w:r>
      <w:r>
        <w:t xml:space="preserve">. </w:t>
      </w:r>
    </w:p>
    <w:p w14:paraId="5B029962" w14:textId="77777777" w:rsidR="00161D05" w:rsidRDefault="00000000">
      <w:r>
        <w:t xml:space="preserve">9. El sistema actualizará automáticamente el catálogo y mostrará únicamente los vehículos que cumplan con los criterios seleccionados. </w:t>
      </w:r>
    </w:p>
    <w:p w14:paraId="0DC31AC6" w14:textId="77777777" w:rsidR="00161D05" w:rsidRDefault="00000000">
      <w:r>
        <w:t xml:space="preserve">10. Para eliminar los filtros aplicados, seleccionar la opción </w:t>
      </w:r>
      <w:r>
        <w:rPr>
          <w:b/>
          <w:bCs/>
        </w:rPr>
        <w:t>Limpiar filtros</w:t>
      </w:r>
      <w:r>
        <w:t xml:space="preserve"> o desmarcar las opciones seleccionadas</w:t>
      </w:r>
    </w:p>
    <w:p w14:paraId="10E6CD10" w14:textId="77777777" w:rsidR="00161D05" w:rsidRDefault="00000000">
      <w:r>
        <w:t>Resultado esperado: El catálogo muestra únicamente los vehículos que coinciden con los filtros elegidos por el usuario.</w:t>
      </w:r>
    </w:p>
    <w:p w14:paraId="01559BF5" w14:textId="77777777" w:rsidR="00161D05" w:rsidRDefault="00000000">
      <w:r>
        <w:t xml:space="preserve">Validaciones: Si los datos son incorrectos, el sistema mostrara los vehículos disponibles. </w:t>
      </w:r>
    </w:p>
    <w:tbl>
      <w:tblPr>
        <w:tblW w:w="849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1"/>
        <w:gridCol w:w="3202"/>
        <w:gridCol w:w="2391"/>
      </w:tblGrid>
      <w:tr w:rsidR="00161D05" w14:paraId="5C10D5ED" w14:textId="77777777">
        <w:tblPrEx>
          <w:tblCellMar>
            <w:top w:w="0" w:type="dxa"/>
            <w:bottom w:w="0" w:type="dxa"/>
          </w:tblCellMar>
        </w:tblPrEx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4CC1DF" w14:textId="77777777" w:rsidR="00161D05" w:rsidRDefault="00000000">
            <w:pPr>
              <w:spacing w:after="0" w:line="240" w:lineRule="auto"/>
            </w:pPr>
            <w:r>
              <w:t xml:space="preserve">Mensaje del sistema 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666DF" w14:textId="77777777" w:rsidR="00161D05" w:rsidRDefault="00000000">
            <w:pPr>
              <w:spacing w:after="0" w:line="240" w:lineRule="auto"/>
            </w:pPr>
            <w:r>
              <w:t>Significado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55CAA" w14:textId="77777777" w:rsidR="00161D05" w:rsidRDefault="00000000">
            <w:pPr>
              <w:spacing w:after="0" w:line="240" w:lineRule="auto"/>
            </w:pPr>
            <w:r>
              <w:t xml:space="preserve">Acción del usuario </w:t>
            </w:r>
          </w:p>
        </w:tc>
      </w:tr>
      <w:tr w:rsidR="00161D05" w14:paraId="593E4DC5" w14:textId="77777777">
        <w:tblPrEx>
          <w:tblCellMar>
            <w:top w:w="0" w:type="dxa"/>
            <w:bottom w:w="0" w:type="dxa"/>
          </w:tblCellMar>
        </w:tblPrEx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BBBCB" w14:textId="77777777" w:rsidR="00161D05" w:rsidRDefault="00000000">
            <w:pPr>
              <w:spacing w:after="0" w:line="240" w:lineRule="auto"/>
            </w:pPr>
            <w:r>
              <w:t xml:space="preserve">Completa este campo 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0144A" w14:textId="77777777" w:rsidR="00161D05" w:rsidRDefault="00000000">
            <w:pPr>
              <w:spacing w:after="0" w:line="240" w:lineRule="auto"/>
            </w:pPr>
            <w:r>
              <w:t xml:space="preserve"> Falta completar un dato requerido.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747E8" w14:textId="77777777" w:rsidR="00161D05" w:rsidRDefault="00000000">
            <w:pPr>
              <w:spacing w:after="0" w:line="240" w:lineRule="auto"/>
            </w:pPr>
            <w:r>
              <w:t>Diligenciar el campo marcado.</w:t>
            </w:r>
          </w:p>
        </w:tc>
      </w:tr>
      <w:tr w:rsidR="00161D05" w14:paraId="40A08853" w14:textId="77777777">
        <w:tblPrEx>
          <w:tblCellMar>
            <w:top w:w="0" w:type="dxa"/>
            <w:bottom w:w="0" w:type="dxa"/>
          </w:tblCellMar>
        </w:tblPrEx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A6B23" w14:textId="77777777" w:rsidR="00161D05" w:rsidRDefault="00000000">
            <w:pPr>
              <w:spacing w:after="0" w:line="240" w:lineRule="auto"/>
            </w:pPr>
            <w:r>
              <w:t>Sucursal no valida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CFF1F" w14:textId="77777777" w:rsidR="00161D05" w:rsidRDefault="00000000">
            <w:pPr>
              <w:spacing w:after="0" w:line="240" w:lineRule="auto"/>
            </w:pPr>
            <w:r>
              <w:t>La sucursal que busco el usuario no existe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42732" w14:textId="77777777" w:rsidR="00161D05" w:rsidRDefault="00000000">
            <w:pPr>
              <w:spacing w:after="0" w:line="240" w:lineRule="auto"/>
            </w:pPr>
            <w:r>
              <w:t>Escoger una sucursal valida</w:t>
            </w:r>
          </w:p>
        </w:tc>
      </w:tr>
      <w:tr w:rsidR="00161D05" w14:paraId="475064CA" w14:textId="77777777">
        <w:tblPrEx>
          <w:tblCellMar>
            <w:top w:w="0" w:type="dxa"/>
            <w:bottom w:w="0" w:type="dxa"/>
          </w:tblCellMar>
        </w:tblPrEx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AA5DA" w14:textId="77777777" w:rsidR="00161D05" w:rsidRDefault="00000000">
            <w:pPr>
              <w:spacing w:after="0" w:line="240" w:lineRule="auto"/>
            </w:pPr>
            <w:r>
              <w:t xml:space="preserve">La fecha de retorno no puede ser antes de la fecha de recogida. 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983E5" w14:textId="77777777" w:rsidR="00161D05" w:rsidRDefault="00000000">
            <w:pPr>
              <w:spacing w:after="0" w:line="240" w:lineRule="auto"/>
            </w:pPr>
            <w:r>
              <w:t>La fecha de devolución del vehículo debe ser después de la fecha estimada para la recogida de este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5D103" w14:textId="77777777" w:rsidR="00161D05" w:rsidRDefault="00000000">
            <w:pPr>
              <w:spacing w:after="0" w:line="240" w:lineRule="auto"/>
            </w:pPr>
            <w:r>
              <w:t xml:space="preserve">Escoger una fecha valida. </w:t>
            </w:r>
          </w:p>
        </w:tc>
      </w:tr>
      <w:tr w:rsidR="00161D05" w14:paraId="7795A302" w14:textId="77777777">
        <w:tblPrEx>
          <w:tblCellMar>
            <w:top w:w="0" w:type="dxa"/>
            <w:bottom w:w="0" w:type="dxa"/>
          </w:tblCellMar>
        </w:tblPrEx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7673B" w14:textId="77777777" w:rsidR="00161D05" w:rsidRDefault="00000000">
            <w:pPr>
              <w:spacing w:after="0" w:line="240" w:lineRule="auto"/>
            </w:pPr>
            <w:r>
              <w:t>Hora invalida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03812" w14:textId="77777777" w:rsidR="00161D05" w:rsidRDefault="00000000">
            <w:pPr>
              <w:spacing w:after="0" w:line="240" w:lineRule="auto"/>
            </w:pPr>
            <w:r>
              <w:t xml:space="preserve">La hora escogida no </w:t>
            </w:r>
            <w:proofErr w:type="spellStart"/>
            <w:r>
              <w:t>esta</w:t>
            </w:r>
            <w:proofErr w:type="spellEnd"/>
            <w:r>
              <w:t xml:space="preserve"> dentro del horario de atención al cliente de la empresa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3EB46" w14:textId="77777777" w:rsidR="00161D05" w:rsidRDefault="00000000">
            <w:pPr>
              <w:spacing w:after="0" w:line="240" w:lineRule="auto"/>
            </w:pPr>
            <w:r>
              <w:t>Escoger una hora entre las 8:00 – 18:00.</w:t>
            </w:r>
          </w:p>
        </w:tc>
      </w:tr>
    </w:tbl>
    <w:p w14:paraId="429B87FA" w14:textId="77777777" w:rsidR="00161D05" w:rsidRDefault="00161D05"/>
    <w:p w14:paraId="63BC4C39" w14:textId="77777777" w:rsidR="00161D05" w:rsidRDefault="00000000">
      <w:pPr>
        <w:pStyle w:val="Ttulo3"/>
        <w:rPr>
          <w:rFonts w:ascii="Arial" w:hAnsi="Arial" w:cs="Arial"/>
          <w:color w:val="auto"/>
          <w:sz w:val="22"/>
          <w:szCs w:val="22"/>
        </w:rPr>
      </w:pPr>
      <w:bookmarkStart w:id="51" w:name="_Toc236295497"/>
      <w:bookmarkStart w:id="52" w:name="_Toc236295598"/>
      <w:bookmarkStart w:id="53" w:name="_Toc236297149"/>
      <w:bookmarkStart w:id="54" w:name="_Toc236297882"/>
      <w:bookmarkStart w:id="55" w:name="_Toc236298340"/>
      <w:r>
        <w:rPr>
          <w:rFonts w:ascii="Arial" w:hAnsi="Arial" w:cs="Arial"/>
          <w:color w:val="auto"/>
          <w:sz w:val="22"/>
          <w:szCs w:val="22"/>
        </w:rPr>
        <w:lastRenderedPageBreak/>
        <w:t>Módulo: Reserva de Vehículos</w:t>
      </w:r>
      <w:bookmarkEnd w:id="51"/>
      <w:bookmarkEnd w:id="52"/>
      <w:bookmarkEnd w:id="53"/>
      <w:bookmarkEnd w:id="54"/>
      <w:bookmarkEnd w:id="55"/>
    </w:p>
    <w:p w14:paraId="49C50EB5" w14:textId="77777777" w:rsidR="00161D05" w:rsidRDefault="00000000">
      <w:r>
        <w:rPr>
          <w:noProof/>
        </w:rPr>
        <w:drawing>
          <wp:inline distT="0" distB="0" distL="0" distR="0" wp14:anchorId="7D42EF43" wp14:editId="0BE1C5DE">
            <wp:extent cx="3106948" cy="4869408"/>
            <wp:effectExtent l="0" t="0" r="0" b="7392"/>
            <wp:docPr id="1870502273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6948" cy="486940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7D21417" w14:textId="77777777" w:rsidR="00161D05" w:rsidRDefault="00000000">
      <w:r>
        <w:rPr>
          <w:b/>
          <w:bCs/>
        </w:rPr>
        <w:t>Descripción:</w:t>
      </w:r>
      <w:r>
        <w:t xml:space="preserve"> Permite al usuario configurar los detalles de la reserva del vehículo antes de realizar el pago.</w:t>
      </w:r>
    </w:p>
    <w:p w14:paraId="41598422" w14:textId="77777777" w:rsidR="00161D05" w:rsidRDefault="00000000">
      <w:r>
        <w:rPr>
          <w:b/>
          <w:bCs/>
        </w:rPr>
        <w:t>Pasos:</w:t>
      </w:r>
    </w:p>
    <w:p w14:paraId="222ED4A9" w14:textId="77777777" w:rsidR="00161D05" w:rsidRDefault="00000000">
      <w:pPr>
        <w:numPr>
          <w:ilvl w:val="0"/>
          <w:numId w:val="3"/>
        </w:numPr>
      </w:pPr>
      <w:r>
        <w:t xml:space="preserve">Seleccionar un vehículo desde el </w:t>
      </w:r>
      <w:r>
        <w:rPr>
          <w:b/>
          <w:bCs/>
        </w:rPr>
        <w:t>Catálogo de Vehículos</w:t>
      </w:r>
      <w:r>
        <w:t xml:space="preserve">. </w:t>
      </w:r>
    </w:p>
    <w:p w14:paraId="79A115BB" w14:textId="77777777" w:rsidR="00161D05" w:rsidRDefault="00000000">
      <w:pPr>
        <w:numPr>
          <w:ilvl w:val="0"/>
          <w:numId w:val="3"/>
        </w:numPr>
      </w:pPr>
      <w:r>
        <w:t xml:space="preserve">Hacer clic en el botón </w:t>
      </w:r>
      <w:r>
        <w:rPr>
          <w:b/>
          <w:bCs/>
        </w:rPr>
        <w:t>Continuar</w:t>
      </w:r>
      <w:r>
        <w:t xml:space="preserve">. </w:t>
      </w:r>
    </w:p>
    <w:p w14:paraId="33CBABEF" w14:textId="77777777" w:rsidR="00161D05" w:rsidRDefault="00000000">
      <w:pPr>
        <w:numPr>
          <w:ilvl w:val="0"/>
          <w:numId w:val="3"/>
        </w:numPr>
      </w:pPr>
      <w:r>
        <w:t xml:space="preserve">Verificar la información del vehículo seleccionado. </w:t>
      </w:r>
    </w:p>
    <w:p w14:paraId="278FB330" w14:textId="77777777" w:rsidR="00161D05" w:rsidRDefault="00000000">
      <w:pPr>
        <w:numPr>
          <w:ilvl w:val="0"/>
          <w:numId w:val="3"/>
        </w:numPr>
      </w:pPr>
      <w:r>
        <w:t xml:space="preserve">Seleccionar la sede de recogida y, si lo desea, modificar la sede de devolución. </w:t>
      </w:r>
    </w:p>
    <w:p w14:paraId="4ED9F73A" w14:textId="77777777" w:rsidR="00161D05" w:rsidRDefault="00000000">
      <w:pPr>
        <w:numPr>
          <w:ilvl w:val="0"/>
          <w:numId w:val="3"/>
        </w:numPr>
      </w:pPr>
      <w:r>
        <w:t xml:space="preserve">Confirmar las fechas y horas de recogida y devolución. </w:t>
      </w:r>
    </w:p>
    <w:p w14:paraId="1AEE4E27" w14:textId="77777777" w:rsidR="00161D05" w:rsidRDefault="00000000">
      <w:pPr>
        <w:numPr>
          <w:ilvl w:val="0"/>
          <w:numId w:val="3"/>
        </w:numPr>
      </w:pPr>
      <w:r>
        <w:t xml:space="preserve">Elegir el seguro que desea incluir en la reserva. </w:t>
      </w:r>
    </w:p>
    <w:p w14:paraId="4338FF17" w14:textId="77777777" w:rsidR="00161D05" w:rsidRDefault="00000000">
      <w:pPr>
        <w:numPr>
          <w:ilvl w:val="0"/>
          <w:numId w:val="3"/>
        </w:numPr>
      </w:pPr>
      <w:r>
        <w:t xml:space="preserve">Revisar el resumen de la reserva. </w:t>
      </w:r>
    </w:p>
    <w:p w14:paraId="7C9EF5C9" w14:textId="77777777" w:rsidR="00161D05" w:rsidRDefault="00000000">
      <w:pPr>
        <w:numPr>
          <w:ilvl w:val="0"/>
          <w:numId w:val="3"/>
        </w:numPr>
      </w:pPr>
      <w:r>
        <w:t xml:space="preserve">Hacer clic en </w:t>
      </w:r>
      <w:r>
        <w:rPr>
          <w:b/>
          <w:bCs/>
        </w:rPr>
        <w:t>Reservar</w:t>
      </w:r>
      <w:r>
        <w:t xml:space="preserve"> para pasar al proceso de pago. </w:t>
      </w:r>
    </w:p>
    <w:p w14:paraId="79481774" w14:textId="77777777" w:rsidR="00161D05" w:rsidRDefault="00000000">
      <w:r>
        <w:rPr>
          <w:b/>
          <w:bCs/>
        </w:rPr>
        <w:t>Resultado esperado:</w:t>
      </w:r>
      <w:r>
        <w:br/>
        <w:t>El sistema guarda la información de la reserva y dirige al usuario al módulo de pago. Si el usuario no ha iniciado sesión, primero se mostrará la pantalla de inicio de sesión para autenticarse y luego podrá continuar con el proceso.</w:t>
      </w:r>
    </w:p>
    <w:p w14:paraId="5DB8ABA9" w14:textId="77777777" w:rsidR="00161D05" w:rsidRDefault="00000000">
      <w:r>
        <w:rPr>
          <w:b/>
          <w:bCs/>
        </w:rPr>
        <w:lastRenderedPageBreak/>
        <w:t>Observación:</w:t>
      </w:r>
      <w:r>
        <w:br/>
        <w:t>El usuario debe haber seleccionado previamente un vehículo disponible y completar la información requerida para poder continuar con la reserva.</w:t>
      </w:r>
    </w:p>
    <w:p w14:paraId="109E493D" w14:textId="77777777" w:rsidR="00161D05" w:rsidRDefault="00000000">
      <w:pPr>
        <w:pStyle w:val="Ttulo3"/>
        <w:rPr>
          <w:rFonts w:ascii="Arial" w:hAnsi="Arial" w:cs="Arial"/>
          <w:color w:val="auto"/>
          <w:sz w:val="24"/>
          <w:szCs w:val="24"/>
        </w:rPr>
      </w:pPr>
      <w:bookmarkStart w:id="56" w:name="_Toc236295498"/>
      <w:bookmarkStart w:id="57" w:name="_Toc236295599"/>
      <w:bookmarkStart w:id="58" w:name="_Toc236297150"/>
      <w:bookmarkStart w:id="59" w:name="_Toc236297883"/>
      <w:bookmarkStart w:id="60" w:name="_Toc236298341"/>
      <w:r>
        <w:rPr>
          <w:rFonts w:ascii="Arial" w:hAnsi="Arial" w:cs="Arial"/>
          <w:color w:val="auto"/>
          <w:sz w:val="24"/>
          <w:szCs w:val="24"/>
        </w:rPr>
        <w:t>Modulo: Pago</w:t>
      </w:r>
      <w:bookmarkEnd w:id="56"/>
      <w:bookmarkEnd w:id="57"/>
      <w:bookmarkEnd w:id="58"/>
      <w:bookmarkEnd w:id="59"/>
      <w:bookmarkEnd w:id="60"/>
    </w:p>
    <w:p w14:paraId="236C70A5" w14:textId="77777777" w:rsidR="00161D05" w:rsidRDefault="00000000">
      <w:r>
        <w:rPr>
          <w:noProof/>
        </w:rPr>
        <w:drawing>
          <wp:inline distT="0" distB="0" distL="0" distR="0" wp14:anchorId="6F70981B" wp14:editId="4D88486E">
            <wp:extent cx="3943898" cy="5254371"/>
            <wp:effectExtent l="0" t="0" r="0" b="3429"/>
            <wp:docPr id="1849288986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898" cy="525437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22A285C" w14:textId="77777777" w:rsidR="00161D05" w:rsidRDefault="00000000">
      <w:r>
        <w:rPr>
          <w:b/>
          <w:bCs/>
        </w:rPr>
        <w:t>Descripción:</w:t>
      </w:r>
      <w:r>
        <w:t xml:space="preserve"> Permite al usuario completar la información necesaria, seleccionar un método de pago y confirmar la reserva del vehículo.</w:t>
      </w:r>
    </w:p>
    <w:p w14:paraId="765B10A9" w14:textId="77777777" w:rsidR="00161D05" w:rsidRDefault="00000000">
      <w:r>
        <w:rPr>
          <w:b/>
          <w:bCs/>
        </w:rPr>
        <w:t>Pasos:</w:t>
      </w:r>
    </w:p>
    <w:p w14:paraId="1E9B08ED" w14:textId="77777777" w:rsidR="00161D05" w:rsidRDefault="00000000">
      <w:pPr>
        <w:numPr>
          <w:ilvl w:val="0"/>
          <w:numId w:val="4"/>
        </w:numPr>
      </w:pPr>
      <w:r>
        <w:t xml:space="preserve">Acceder al módulo de </w:t>
      </w:r>
      <w:r>
        <w:rPr>
          <w:b/>
          <w:bCs/>
        </w:rPr>
        <w:t>Pago</w:t>
      </w:r>
      <w:r>
        <w:t xml:space="preserve"> después de configurar la reserva. </w:t>
      </w:r>
    </w:p>
    <w:p w14:paraId="3CB2245F" w14:textId="77777777" w:rsidR="00161D05" w:rsidRDefault="00000000">
      <w:pPr>
        <w:numPr>
          <w:ilvl w:val="0"/>
          <w:numId w:val="4"/>
        </w:numPr>
      </w:pPr>
      <w:r>
        <w:t xml:space="preserve">Si el usuario no ha iniciado sesión, autenticarse con sus credenciales para continuar. </w:t>
      </w:r>
    </w:p>
    <w:p w14:paraId="192A13CD" w14:textId="77777777" w:rsidR="00161D05" w:rsidRDefault="00000000">
      <w:pPr>
        <w:numPr>
          <w:ilvl w:val="0"/>
          <w:numId w:val="4"/>
        </w:numPr>
      </w:pPr>
      <w:r>
        <w:t xml:space="preserve">Verificar la información del vehículo y el resumen de la reserva. </w:t>
      </w:r>
    </w:p>
    <w:p w14:paraId="7E46574A" w14:textId="77777777" w:rsidR="00161D05" w:rsidRDefault="00000000">
      <w:pPr>
        <w:numPr>
          <w:ilvl w:val="0"/>
          <w:numId w:val="4"/>
        </w:numPr>
      </w:pPr>
      <w:r>
        <w:t xml:space="preserve">Completar o confirmar los datos del conductor (nombre, teléfono y demás información solicitada). </w:t>
      </w:r>
    </w:p>
    <w:p w14:paraId="6B8FBE72" w14:textId="77777777" w:rsidR="00161D05" w:rsidRDefault="00000000">
      <w:pPr>
        <w:numPr>
          <w:ilvl w:val="0"/>
          <w:numId w:val="4"/>
        </w:numPr>
      </w:pPr>
      <w:r>
        <w:t xml:space="preserve">Revisar el valor total de la factura, incluyendo el costo del alquiler y el seguro seleccionado. </w:t>
      </w:r>
    </w:p>
    <w:p w14:paraId="048A1254" w14:textId="77777777" w:rsidR="00161D05" w:rsidRDefault="00000000">
      <w:pPr>
        <w:numPr>
          <w:ilvl w:val="0"/>
          <w:numId w:val="4"/>
        </w:numPr>
      </w:pPr>
      <w:r>
        <w:t xml:space="preserve">Seleccionar un método de pago disponible. </w:t>
      </w:r>
    </w:p>
    <w:p w14:paraId="3FEDDE2F" w14:textId="77777777" w:rsidR="00161D05" w:rsidRDefault="00000000">
      <w:pPr>
        <w:numPr>
          <w:ilvl w:val="0"/>
          <w:numId w:val="4"/>
        </w:numPr>
      </w:pPr>
      <w:r>
        <w:lastRenderedPageBreak/>
        <w:t>Ingresa la información requerida según el método de pago.</w:t>
      </w:r>
    </w:p>
    <w:p w14:paraId="2371775C" w14:textId="77777777" w:rsidR="00161D05" w:rsidRDefault="00000000">
      <w:pPr>
        <w:numPr>
          <w:ilvl w:val="0"/>
          <w:numId w:val="4"/>
        </w:numPr>
      </w:pPr>
      <w:r>
        <w:t xml:space="preserve">Hacer clic en el botón </w:t>
      </w:r>
      <w:r>
        <w:rPr>
          <w:b/>
          <w:bCs/>
        </w:rPr>
        <w:t>Confirmar pago</w:t>
      </w:r>
      <w:r>
        <w:t xml:space="preserve"> o </w:t>
      </w:r>
      <w:r>
        <w:rPr>
          <w:b/>
          <w:bCs/>
        </w:rPr>
        <w:t>Finalizar reserva</w:t>
      </w:r>
      <w:r>
        <w:t xml:space="preserve">. </w:t>
      </w:r>
    </w:p>
    <w:p w14:paraId="52FCC66F" w14:textId="77777777" w:rsidR="00161D05" w:rsidRDefault="00000000">
      <w:pPr>
        <w:numPr>
          <w:ilvl w:val="0"/>
          <w:numId w:val="4"/>
        </w:numPr>
      </w:pPr>
      <w:r>
        <w:t xml:space="preserve">Esperar la confirmación del proceso por parte del sistema. </w:t>
      </w:r>
    </w:p>
    <w:p w14:paraId="46556B23" w14:textId="77777777" w:rsidR="00161D05" w:rsidRDefault="00000000">
      <w:r>
        <w:rPr>
          <w:b/>
          <w:bCs/>
        </w:rPr>
        <w:t>Resultado esperado:</w:t>
      </w:r>
      <w:r>
        <w:br/>
        <w:t>El sistema registra el pago, confirma la reserva del vehículo y muestra un mensaje indicando que la operación se realizó correctamente.</w:t>
      </w:r>
    </w:p>
    <w:p w14:paraId="55FBFD3F" w14:textId="77777777" w:rsidR="00161D05" w:rsidRDefault="00000000">
      <w:r>
        <w:rPr>
          <w:b/>
          <w:bCs/>
        </w:rPr>
        <w:t>Observación:</w:t>
      </w:r>
      <w:r>
        <w:br/>
        <w:t>Para completar el pago es necesario haber configurado previamente la reserva y diligenciar toda la información obligatoria. El botón para confirmar el pago solo estará habilitado cuando todos los datos requeridos hayan sido completados</w:t>
      </w:r>
    </w:p>
    <w:p w14:paraId="3F2F4A6E" w14:textId="77777777" w:rsidR="00161D05" w:rsidRDefault="00161D05"/>
    <w:p w14:paraId="1447310F" w14:textId="77777777" w:rsidR="00161D05" w:rsidRDefault="00000000">
      <w:pPr>
        <w:pStyle w:val="Ttulo3"/>
        <w:rPr>
          <w:rFonts w:ascii="Arial" w:hAnsi="Arial" w:cs="Arial"/>
          <w:color w:val="auto"/>
          <w:sz w:val="24"/>
          <w:szCs w:val="24"/>
        </w:rPr>
      </w:pPr>
      <w:bookmarkStart w:id="61" w:name="_Toc236295499"/>
      <w:bookmarkStart w:id="62" w:name="_Toc236295600"/>
      <w:bookmarkStart w:id="63" w:name="_Toc236297151"/>
      <w:bookmarkStart w:id="64" w:name="_Toc236297884"/>
      <w:bookmarkStart w:id="65" w:name="_Toc236298342"/>
      <w:r>
        <w:rPr>
          <w:rFonts w:ascii="Arial" w:hAnsi="Arial" w:cs="Arial"/>
          <w:color w:val="auto"/>
          <w:sz w:val="24"/>
          <w:szCs w:val="24"/>
        </w:rPr>
        <w:t>Módulo: Historial de Reservas</w:t>
      </w:r>
      <w:bookmarkEnd w:id="61"/>
      <w:bookmarkEnd w:id="62"/>
      <w:bookmarkEnd w:id="63"/>
      <w:bookmarkEnd w:id="64"/>
      <w:bookmarkEnd w:id="65"/>
    </w:p>
    <w:p w14:paraId="0A31D0CA" w14:textId="77777777" w:rsidR="00161D05" w:rsidRDefault="00000000">
      <w:r>
        <w:rPr>
          <w:b/>
          <w:bCs/>
          <w:noProof/>
        </w:rPr>
        <w:drawing>
          <wp:inline distT="0" distB="0" distL="0" distR="0" wp14:anchorId="004F9149" wp14:editId="07855186">
            <wp:extent cx="4778151" cy="3025402"/>
            <wp:effectExtent l="0" t="0" r="3399" b="3548"/>
            <wp:docPr id="973535977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1" cy="302540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4237BAC" w14:textId="77777777" w:rsidR="00161D05" w:rsidRDefault="00000000">
      <w:r>
        <w:rPr>
          <w:b/>
          <w:bCs/>
        </w:rPr>
        <w:t>Descripción:</w:t>
      </w:r>
      <w:r>
        <w:t xml:space="preserve"> Permite al usuario consultar las reservas realizadas y visualizar la información detallada de cada una, además de cancelar la reservación. </w:t>
      </w:r>
    </w:p>
    <w:p w14:paraId="504C485B" w14:textId="77777777" w:rsidR="00161D05" w:rsidRDefault="00000000">
      <w:r>
        <w:rPr>
          <w:b/>
          <w:bCs/>
        </w:rPr>
        <w:t>Pasos:</w:t>
      </w:r>
    </w:p>
    <w:p w14:paraId="1980A0DB" w14:textId="77777777" w:rsidR="00161D05" w:rsidRDefault="00000000">
      <w:pPr>
        <w:numPr>
          <w:ilvl w:val="0"/>
          <w:numId w:val="5"/>
        </w:numPr>
      </w:pPr>
      <w:r>
        <w:t xml:space="preserve">Iniciar sesión en la aplicación. </w:t>
      </w:r>
    </w:p>
    <w:p w14:paraId="76A7A435" w14:textId="77777777" w:rsidR="00161D05" w:rsidRDefault="00000000">
      <w:pPr>
        <w:numPr>
          <w:ilvl w:val="0"/>
          <w:numId w:val="5"/>
        </w:numPr>
      </w:pPr>
      <w:r>
        <w:t xml:space="preserve">Acceder al módulo </w:t>
      </w:r>
      <w:r>
        <w:rPr>
          <w:b/>
          <w:bCs/>
        </w:rPr>
        <w:t>Historial de Reservas</w:t>
      </w:r>
      <w:r>
        <w:t xml:space="preserve"> desde el menú principal. </w:t>
      </w:r>
    </w:p>
    <w:p w14:paraId="18537D5E" w14:textId="77777777" w:rsidR="00161D05" w:rsidRDefault="00000000">
      <w:pPr>
        <w:numPr>
          <w:ilvl w:val="0"/>
          <w:numId w:val="5"/>
        </w:numPr>
      </w:pPr>
      <w:r>
        <w:t xml:space="preserve">Visualizar el listado de reservas registradas en la cuenta del usuario. </w:t>
      </w:r>
    </w:p>
    <w:p w14:paraId="55FD3938" w14:textId="77777777" w:rsidR="00161D05" w:rsidRDefault="00000000">
      <w:pPr>
        <w:numPr>
          <w:ilvl w:val="0"/>
          <w:numId w:val="5"/>
        </w:numPr>
      </w:pPr>
      <w:r>
        <w:t xml:space="preserve">Seleccionar la reserva que desea consultar. </w:t>
      </w:r>
    </w:p>
    <w:p w14:paraId="6E88EA6A" w14:textId="77777777" w:rsidR="00161D05" w:rsidRDefault="00000000">
      <w:pPr>
        <w:numPr>
          <w:ilvl w:val="0"/>
          <w:numId w:val="5"/>
        </w:numPr>
      </w:pPr>
      <w:r>
        <w:t xml:space="preserve">Revisar la información de la reserva, como el vehículo, las fechas de recogida y devolución, las sedes, el seguro seleccionado y el estado de la reserva. </w:t>
      </w:r>
    </w:p>
    <w:p w14:paraId="1595D2E1" w14:textId="77777777" w:rsidR="00161D05" w:rsidRDefault="00000000">
      <w:pPr>
        <w:numPr>
          <w:ilvl w:val="0"/>
          <w:numId w:val="5"/>
        </w:numPr>
      </w:pPr>
      <w:r>
        <w:t xml:space="preserve">Si requiere cancelar la reserva podrá hacer </w:t>
      </w:r>
      <w:proofErr w:type="gramStart"/>
      <w:r>
        <w:t>clic  el</w:t>
      </w:r>
      <w:proofErr w:type="gramEnd"/>
      <w:r>
        <w:t xml:space="preserve"> botón cancelar, este la </w:t>
      </w:r>
      <w:proofErr w:type="gramStart"/>
      <w:r>
        <w:t>llevara</w:t>
      </w:r>
      <w:proofErr w:type="gramEnd"/>
      <w:r>
        <w:t xml:space="preserve"> a un </w:t>
      </w:r>
    </w:p>
    <w:p w14:paraId="2FC7CAA5" w14:textId="77777777" w:rsidR="00161D05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Resultado esperado:</w:t>
      </w:r>
      <w:r>
        <w:br/>
        <w:t>El sistema muestra el historial de reservas asociadas al usuario y permite consultar la información detallada de cada una.</w:t>
      </w:r>
    </w:p>
    <w:p w14:paraId="1EB5EBAB" w14:textId="77777777" w:rsidR="00161D05" w:rsidRDefault="00000000">
      <w:r>
        <w:rPr>
          <w:b/>
          <w:bCs/>
        </w:rPr>
        <w:t>Observación:</w:t>
      </w:r>
      <w:r>
        <w:br/>
        <w:t>Solo se visualizarán las reservas asociadas a la cuenta del usuario que ha iniciado sesión. Si no existen reservas registradas, el sistema mostrará un mensaje indicando que no hay reservas disponibles.</w:t>
      </w:r>
    </w:p>
    <w:p w14:paraId="441EBCCA" w14:textId="77777777" w:rsidR="00161D05" w:rsidRDefault="00000000">
      <w:pPr>
        <w:pStyle w:val="Ttulo3"/>
        <w:rPr>
          <w:rFonts w:ascii="Arial" w:hAnsi="Arial" w:cs="Arial"/>
          <w:color w:val="auto"/>
          <w:sz w:val="24"/>
          <w:szCs w:val="24"/>
        </w:rPr>
      </w:pPr>
      <w:bookmarkStart w:id="66" w:name="_Toc236295500"/>
      <w:bookmarkStart w:id="67" w:name="_Toc236295601"/>
      <w:bookmarkStart w:id="68" w:name="_Toc236297152"/>
      <w:bookmarkStart w:id="69" w:name="_Toc236297885"/>
      <w:bookmarkStart w:id="70" w:name="_Toc236298343"/>
      <w:r>
        <w:rPr>
          <w:rFonts w:ascii="Arial" w:hAnsi="Arial" w:cs="Arial"/>
          <w:color w:val="auto"/>
          <w:sz w:val="24"/>
          <w:szCs w:val="24"/>
        </w:rPr>
        <w:t>Módulo: Mi Cuenta</w:t>
      </w:r>
      <w:bookmarkEnd w:id="66"/>
      <w:bookmarkEnd w:id="67"/>
      <w:bookmarkEnd w:id="68"/>
      <w:bookmarkEnd w:id="69"/>
      <w:bookmarkEnd w:id="70"/>
    </w:p>
    <w:p w14:paraId="6A3D57AA" w14:textId="77777777" w:rsidR="00161D05" w:rsidRDefault="00000000">
      <w:r>
        <w:rPr>
          <w:noProof/>
        </w:rPr>
        <w:drawing>
          <wp:inline distT="0" distB="0" distL="0" distR="0" wp14:anchorId="20953768" wp14:editId="177B5BB4">
            <wp:extent cx="5008635" cy="3433133"/>
            <wp:effectExtent l="0" t="0" r="1515" b="0"/>
            <wp:docPr id="891845768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8635" cy="343313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>4</w:t>
      </w:r>
    </w:p>
    <w:p w14:paraId="4E58FD22" w14:textId="77777777" w:rsidR="00161D05" w:rsidRDefault="00000000">
      <w:r>
        <w:rPr>
          <w:b/>
          <w:bCs/>
        </w:rPr>
        <w:t>Descripción:</w:t>
      </w:r>
      <w:r>
        <w:t xml:space="preserve"> Permite al usuario consultar y actualizar su información personal, como nombre, teléfono, correo electrónico y fotografía de perfil.</w:t>
      </w:r>
    </w:p>
    <w:p w14:paraId="46F3DC2A" w14:textId="77777777" w:rsidR="00161D05" w:rsidRDefault="00000000">
      <w:r>
        <w:rPr>
          <w:b/>
          <w:bCs/>
        </w:rPr>
        <w:t>Pasos:</w:t>
      </w:r>
    </w:p>
    <w:p w14:paraId="145216CB" w14:textId="77777777" w:rsidR="00161D05" w:rsidRDefault="00000000">
      <w:pPr>
        <w:numPr>
          <w:ilvl w:val="0"/>
          <w:numId w:val="6"/>
        </w:numPr>
      </w:pPr>
      <w:r>
        <w:t xml:space="preserve">Iniciar sesión en la aplicación. </w:t>
      </w:r>
    </w:p>
    <w:p w14:paraId="2C4133ED" w14:textId="77777777" w:rsidR="00161D05" w:rsidRDefault="00000000">
      <w:pPr>
        <w:numPr>
          <w:ilvl w:val="0"/>
          <w:numId w:val="6"/>
        </w:numPr>
      </w:pPr>
      <w:r>
        <w:t xml:space="preserve">Acceder al módulo </w:t>
      </w:r>
      <w:r>
        <w:rPr>
          <w:b/>
          <w:bCs/>
        </w:rPr>
        <w:t>Mi Cuenta</w:t>
      </w:r>
      <w:r>
        <w:t xml:space="preserve"> desde el menú principal. </w:t>
      </w:r>
    </w:p>
    <w:p w14:paraId="5C71DE31" w14:textId="77777777" w:rsidR="00161D05" w:rsidRDefault="00000000">
      <w:pPr>
        <w:numPr>
          <w:ilvl w:val="0"/>
          <w:numId w:val="6"/>
        </w:numPr>
      </w:pPr>
      <w:r>
        <w:t xml:space="preserve">Visualizar la información personal registrada en la cuenta. </w:t>
      </w:r>
    </w:p>
    <w:p w14:paraId="1765E880" w14:textId="77777777" w:rsidR="00161D05" w:rsidRDefault="00000000">
      <w:pPr>
        <w:numPr>
          <w:ilvl w:val="0"/>
          <w:numId w:val="6"/>
        </w:numPr>
      </w:pPr>
      <w:r>
        <w:t xml:space="preserve">Modificar los datos que desee actualizar (por ejemplo, nombre, teléfono o correo electrónico). </w:t>
      </w:r>
    </w:p>
    <w:p w14:paraId="3B954327" w14:textId="77777777" w:rsidR="00161D05" w:rsidRDefault="00000000">
      <w:pPr>
        <w:numPr>
          <w:ilvl w:val="0"/>
          <w:numId w:val="6"/>
        </w:numPr>
      </w:pPr>
      <w:r>
        <w:t xml:space="preserve">Si lo desea, actualizar la fotografía de perfil. </w:t>
      </w:r>
    </w:p>
    <w:p w14:paraId="683E0209" w14:textId="77777777" w:rsidR="00161D05" w:rsidRDefault="00000000">
      <w:pPr>
        <w:numPr>
          <w:ilvl w:val="0"/>
          <w:numId w:val="6"/>
        </w:numPr>
      </w:pPr>
      <w:r>
        <w:t xml:space="preserve">Hacer clic en el botón </w:t>
      </w:r>
      <w:r>
        <w:rPr>
          <w:b/>
          <w:bCs/>
        </w:rPr>
        <w:t>Guardar cambios</w:t>
      </w:r>
      <w:r>
        <w:t xml:space="preserve">. </w:t>
      </w:r>
    </w:p>
    <w:p w14:paraId="2DE10F6D" w14:textId="77777777" w:rsidR="00161D05" w:rsidRDefault="00000000">
      <w:pPr>
        <w:numPr>
          <w:ilvl w:val="0"/>
          <w:numId w:val="6"/>
        </w:numPr>
      </w:pPr>
      <w:r>
        <w:t xml:space="preserve">Esperar la confirmación del sistema. </w:t>
      </w:r>
    </w:p>
    <w:p w14:paraId="2E19A19D" w14:textId="77777777" w:rsidR="00161D05" w:rsidRDefault="00000000">
      <w:r>
        <w:rPr>
          <w:b/>
          <w:bCs/>
        </w:rPr>
        <w:t>Resultado esperado:</w:t>
      </w:r>
      <w:r>
        <w:br/>
        <w:t>El sistema guarda la información actualizada y muestra un mensaje indicando que el perfil fue actualizado correctamente.</w:t>
      </w:r>
    </w:p>
    <w:p w14:paraId="2859D5C9" w14:textId="77777777" w:rsidR="00161D05" w:rsidRDefault="00000000">
      <w:r>
        <w:rPr>
          <w:b/>
          <w:bCs/>
        </w:rPr>
        <w:lastRenderedPageBreak/>
        <w:t>Observación:</w:t>
      </w:r>
      <w:r>
        <w:br/>
        <w:t>Los campos obligatorios deben contener información válida antes de guardar los cambios.</w:t>
      </w:r>
    </w:p>
    <w:p w14:paraId="196B3A04" w14:textId="77777777" w:rsidR="00161D05" w:rsidRDefault="00161D05"/>
    <w:p w14:paraId="419D758F" w14:textId="77777777" w:rsidR="00161D05" w:rsidRDefault="00000000">
      <w:pPr>
        <w:pStyle w:val="Ttulo3"/>
        <w:rPr>
          <w:rFonts w:ascii="Arial" w:hAnsi="Arial" w:cs="Arial"/>
          <w:color w:val="auto"/>
          <w:sz w:val="24"/>
          <w:szCs w:val="24"/>
        </w:rPr>
      </w:pPr>
      <w:bookmarkStart w:id="71" w:name="_Toc236295501"/>
      <w:bookmarkStart w:id="72" w:name="_Toc236295602"/>
      <w:bookmarkStart w:id="73" w:name="_Toc236297153"/>
      <w:bookmarkStart w:id="74" w:name="_Toc236297886"/>
      <w:bookmarkStart w:id="75" w:name="_Toc236298344"/>
      <w:r>
        <w:rPr>
          <w:rFonts w:ascii="Arial" w:hAnsi="Arial" w:cs="Arial"/>
          <w:color w:val="auto"/>
          <w:sz w:val="24"/>
          <w:szCs w:val="24"/>
        </w:rPr>
        <w:t>Módulo: Cambio de Contraseña</w:t>
      </w:r>
      <w:bookmarkEnd w:id="71"/>
      <w:bookmarkEnd w:id="72"/>
      <w:bookmarkEnd w:id="73"/>
      <w:bookmarkEnd w:id="74"/>
      <w:bookmarkEnd w:id="75"/>
    </w:p>
    <w:p w14:paraId="50B3BB13" w14:textId="77777777" w:rsidR="00161D05" w:rsidRDefault="00000000">
      <w:r>
        <w:rPr>
          <w:b/>
          <w:bCs/>
          <w:noProof/>
        </w:rPr>
        <w:drawing>
          <wp:inline distT="0" distB="0" distL="0" distR="0" wp14:anchorId="7279C531" wp14:editId="448EE538">
            <wp:extent cx="4981111" cy="3547807"/>
            <wp:effectExtent l="0" t="0" r="0" b="0"/>
            <wp:docPr id="1049423352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111" cy="354780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A1CB6B9" w14:textId="77777777" w:rsidR="00161D05" w:rsidRDefault="00000000">
      <w:r>
        <w:rPr>
          <w:b/>
          <w:bCs/>
        </w:rPr>
        <w:t>Descripción:</w:t>
      </w:r>
      <w:r>
        <w:t xml:space="preserve"> Permite al usuario actualizar la contraseña de su cuenta para mantener la seguridad de su información.</w:t>
      </w:r>
    </w:p>
    <w:p w14:paraId="5A9AA37C" w14:textId="77777777" w:rsidR="00161D05" w:rsidRDefault="00000000">
      <w:pPr>
        <w:rPr>
          <w:b/>
          <w:bCs/>
        </w:rPr>
      </w:pPr>
      <w:r>
        <w:rPr>
          <w:b/>
          <w:bCs/>
        </w:rPr>
        <w:t>Pasos:</w:t>
      </w:r>
    </w:p>
    <w:p w14:paraId="797EA270" w14:textId="77777777" w:rsidR="00161D05" w:rsidRDefault="00000000">
      <w:pPr>
        <w:numPr>
          <w:ilvl w:val="0"/>
          <w:numId w:val="7"/>
        </w:numPr>
      </w:pPr>
      <w:r>
        <w:t xml:space="preserve">Iniciar sesión en la aplicación. </w:t>
      </w:r>
    </w:p>
    <w:p w14:paraId="0A2A8D17" w14:textId="77777777" w:rsidR="00161D05" w:rsidRDefault="00000000">
      <w:pPr>
        <w:numPr>
          <w:ilvl w:val="0"/>
          <w:numId w:val="7"/>
        </w:numPr>
      </w:pPr>
      <w:r>
        <w:t xml:space="preserve">Acceder al módulo </w:t>
      </w:r>
      <w:r>
        <w:rPr>
          <w:b/>
          <w:bCs/>
        </w:rPr>
        <w:t>Cambio de Contraseña</w:t>
      </w:r>
      <w:r>
        <w:t xml:space="preserve"> desde </w:t>
      </w:r>
      <w:r>
        <w:rPr>
          <w:b/>
          <w:bCs/>
        </w:rPr>
        <w:t>Mi Cuenta</w:t>
      </w:r>
      <w:r>
        <w:t xml:space="preserve">. </w:t>
      </w:r>
    </w:p>
    <w:p w14:paraId="1D735C23" w14:textId="77777777" w:rsidR="00161D05" w:rsidRDefault="00000000">
      <w:pPr>
        <w:numPr>
          <w:ilvl w:val="0"/>
          <w:numId w:val="7"/>
        </w:numPr>
      </w:pPr>
      <w:r>
        <w:t xml:space="preserve">Ingresar la </w:t>
      </w:r>
      <w:r>
        <w:rPr>
          <w:b/>
          <w:bCs/>
        </w:rPr>
        <w:t>contraseña actual</w:t>
      </w:r>
      <w:r>
        <w:t xml:space="preserve">. </w:t>
      </w:r>
    </w:p>
    <w:p w14:paraId="6DA267B4" w14:textId="77777777" w:rsidR="00161D05" w:rsidRDefault="00000000">
      <w:pPr>
        <w:numPr>
          <w:ilvl w:val="0"/>
          <w:numId w:val="7"/>
        </w:numPr>
      </w:pPr>
      <w:r>
        <w:t xml:space="preserve">Escribir la </w:t>
      </w:r>
      <w:r>
        <w:rPr>
          <w:b/>
          <w:bCs/>
        </w:rPr>
        <w:t>nueva contraseña</w:t>
      </w:r>
      <w:r>
        <w:t xml:space="preserve">. </w:t>
      </w:r>
    </w:p>
    <w:p w14:paraId="0A715F0D" w14:textId="77777777" w:rsidR="00161D05" w:rsidRDefault="00000000">
      <w:pPr>
        <w:numPr>
          <w:ilvl w:val="0"/>
          <w:numId w:val="7"/>
        </w:numPr>
      </w:pPr>
      <w:r>
        <w:t xml:space="preserve">Confirmar la nueva contraseña en el campo correspondiente. </w:t>
      </w:r>
    </w:p>
    <w:p w14:paraId="3A583689" w14:textId="77777777" w:rsidR="00161D05" w:rsidRDefault="00000000">
      <w:pPr>
        <w:numPr>
          <w:ilvl w:val="0"/>
          <w:numId w:val="7"/>
        </w:numPr>
      </w:pPr>
      <w:r>
        <w:t xml:space="preserve">Verificar que la nueva contraseña cumpla con los requisitos de seguridad: </w:t>
      </w:r>
    </w:p>
    <w:p w14:paraId="6531042D" w14:textId="77777777" w:rsidR="00161D05" w:rsidRDefault="00000000">
      <w:pPr>
        <w:numPr>
          <w:ilvl w:val="1"/>
          <w:numId w:val="7"/>
        </w:numPr>
      </w:pPr>
      <w:r>
        <w:t xml:space="preserve">Tener al menos 8 caracteres. </w:t>
      </w:r>
    </w:p>
    <w:p w14:paraId="247A2D75" w14:textId="77777777" w:rsidR="00161D05" w:rsidRDefault="00000000">
      <w:pPr>
        <w:numPr>
          <w:ilvl w:val="1"/>
          <w:numId w:val="7"/>
        </w:numPr>
      </w:pPr>
      <w:r>
        <w:t xml:space="preserve">Contener al menos un carácter especial (por ejemplo: #, @, !, etc.). </w:t>
      </w:r>
    </w:p>
    <w:p w14:paraId="7E2EA5AF" w14:textId="77777777" w:rsidR="00161D05" w:rsidRDefault="00000000">
      <w:pPr>
        <w:numPr>
          <w:ilvl w:val="1"/>
          <w:numId w:val="7"/>
        </w:numPr>
      </w:pPr>
      <w:r>
        <w:t xml:space="preserve">Contener al menos una letra mayúscula. </w:t>
      </w:r>
    </w:p>
    <w:p w14:paraId="5E973604" w14:textId="77777777" w:rsidR="00161D05" w:rsidRDefault="00000000">
      <w:pPr>
        <w:numPr>
          <w:ilvl w:val="0"/>
          <w:numId w:val="7"/>
        </w:numPr>
      </w:pPr>
      <w:r>
        <w:t xml:space="preserve">Hacer clic en el botón </w:t>
      </w:r>
      <w:r>
        <w:rPr>
          <w:b/>
          <w:bCs/>
        </w:rPr>
        <w:t>Guardar cambios</w:t>
      </w:r>
      <w:r>
        <w:t xml:space="preserve">. </w:t>
      </w:r>
    </w:p>
    <w:p w14:paraId="6A0012A3" w14:textId="77777777" w:rsidR="00161D05" w:rsidRDefault="00000000">
      <w:pPr>
        <w:numPr>
          <w:ilvl w:val="0"/>
          <w:numId w:val="7"/>
        </w:numPr>
      </w:pPr>
      <w:r>
        <w:t xml:space="preserve">Esperar la confirmación del sistema. </w:t>
      </w:r>
    </w:p>
    <w:p w14:paraId="1FD7F998" w14:textId="77777777" w:rsidR="00161D05" w:rsidRDefault="00000000">
      <w:pPr>
        <w:rPr>
          <w:b/>
          <w:bCs/>
        </w:rPr>
      </w:pPr>
      <w:r>
        <w:rPr>
          <w:b/>
          <w:bCs/>
        </w:rPr>
        <w:t>Resultado esperado:</w:t>
      </w:r>
    </w:p>
    <w:p w14:paraId="3B8EF1CB" w14:textId="77777777" w:rsidR="00161D05" w:rsidRDefault="00000000">
      <w:r>
        <w:lastRenderedPageBreak/>
        <w:t>El sistema actualiza la contraseña del usuario y muestra un mensaje indicando que el cambio se realizó correctamente.</w:t>
      </w:r>
    </w:p>
    <w:p w14:paraId="75DECDB6" w14:textId="77777777" w:rsidR="00161D05" w:rsidRDefault="00000000">
      <w:pPr>
        <w:rPr>
          <w:b/>
          <w:bCs/>
        </w:rPr>
      </w:pPr>
      <w:r>
        <w:rPr>
          <w:b/>
          <w:bCs/>
        </w:rPr>
        <w:t>Observación:</w:t>
      </w:r>
    </w:p>
    <w:p w14:paraId="7F86BE91" w14:textId="77777777" w:rsidR="00161D05" w:rsidRDefault="00000000">
      <w:pPr>
        <w:numPr>
          <w:ilvl w:val="0"/>
          <w:numId w:val="8"/>
        </w:numPr>
      </w:pPr>
      <w:r>
        <w:t xml:space="preserve">La contraseña actual debe ser correcta para autorizar el cambio. </w:t>
      </w:r>
    </w:p>
    <w:p w14:paraId="6F49BFD4" w14:textId="77777777" w:rsidR="00161D05" w:rsidRDefault="00000000">
      <w:pPr>
        <w:numPr>
          <w:ilvl w:val="0"/>
          <w:numId w:val="8"/>
        </w:numPr>
      </w:pPr>
      <w:r>
        <w:t xml:space="preserve">La nueva contraseña y la confirmación deben coincidir. </w:t>
      </w:r>
    </w:p>
    <w:p w14:paraId="7B510B4B" w14:textId="77777777" w:rsidR="00161D05" w:rsidRDefault="00000000">
      <w:pPr>
        <w:numPr>
          <w:ilvl w:val="0"/>
          <w:numId w:val="8"/>
        </w:numPr>
      </w:pPr>
      <w:r>
        <w:t>Si la nueva contraseña no cumple con los requisitos de seguridad, el sistema mostrará un mensaje indicando las condiciones que deben cumplirse.</w:t>
      </w:r>
    </w:p>
    <w:p w14:paraId="6F2B3002" w14:textId="77777777" w:rsidR="00161D05" w:rsidRDefault="00161D05"/>
    <w:p w14:paraId="66DDAEFD" w14:textId="77777777" w:rsidR="00161D05" w:rsidRDefault="00000000">
      <w:pPr>
        <w:pStyle w:val="Ttulo3"/>
        <w:rPr>
          <w:rFonts w:ascii="Arial" w:hAnsi="Arial" w:cs="Arial"/>
          <w:color w:val="auto"/>
          <w:sz w:val="24"/>
          <w:szCs w:val="24"/>
        </w:rPr>
      </w:pPr>
      <w:bookmarkStart w:id="76" w:name="_Toc236295502"/>
      <w:bookmarkStart w:id="77" w:name="_Toc236295603"/>
      <w:bookmarkStart w:id="78" w:name="_Toc236297154"/>
      <w:bookmarkStart w:id="79" w:name="_Toc236297887"/>
      <w:bookmarkStart w:id="80" w:name="_Toc236298345"/>
      <w:r>
        <w:rPr>
          <w:rFonts w:ascii="Arial" w:hAnsi="Arial" w:cs="Arial"/>
          <w:color w:val="auto"/>
          <w:sz w:val="24"/>
          <w:szCs w:val="24"/>
        </w:rPr>
        <w:t>Módulo: Notificaciones</w:t>
      </w:r>
      <w:bookmarkEnd w:id="76"/>
      <w:bookmarkEnd w:id="77"/>
      <w:bookmarkEnd w:id="78"/>
      <w:bookmarkEnd w:id="79"/>
      <w:bookmarkEnd w:id="80"/>
    </w:p>
    <w:p w14:paraId="618F2043" w14:textId="77777777" w:rsidR="00161D05" w:rsidRDefault="00000000">
      <w:r>
        <w:rPr>
          <w:noProof/>
        </w:rPr>
        <w:drawing>
          <wp:inline distT="0" distB="0" distL="0" distR="0" wp14:anchorId="38FC73AE" wp14:editId="47EEA7FD">
            <wp:extent cx="3891192" cy="4369515"/>
            <wp:effectExtent l="0" t="0" r="0" b="0"/>
            <wp:docPr id="133642919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1192" cy="436951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AD589F3" w14:textId="77777777" w:rsidR="00161D05" w:rsidRDefault="00000000">
      <w:r>
        <w:rPr>
          <w:b/>
          <w:bCs/>
        </w:rPr>
        <w:t>Descripción:</w:t>
      </w:r>
      <w:r>
        <w:t xml:space="preserve"> Permite al usuario consultar las notificaciones generadas por el sistema relacionadas con sus reservas, pagos y recordatorios.</w:t>
      </w:r>
    </w:p>
    <w:p w14:paraId="7D1A006C" w14:textId="77777777" w:rsidR="00161D05" w:rsidRDefault="00000000">
      <w:pPr>
        <w:rPr>
          <w:b/>
          <w:bCs/>
        </w:rPr>
      </w:pPr>
      <w:r>
        <w:rPr>
          <w:b/>
          <w:bCs/>
        </w:rPr>
        <w:t>Pasos:</w:t>
      </w:r>
    </w:p>
    <w:p w14:paraId="698F2492" w14:textId="77777777" w:rsidR="00161D05" w:rsidRDefault="00000000">
      <w:pPr>
        <w:numPr>
          <w:ilvl w:val="0"/>
          <w:numId w:val="9"/>
        </w:numPr>
      </w:pPr>
      <w:r>
        <w:t xml:space="preserve">Iniciar sesión en la aplicación. </w:t>
      </w:r>
    </w:p>
    <w:p w14:paraId="337AE043" w14:textId="77777777" w:rsidR="00161D05" w:rsidRDefault="00000000">
      <w:pPr>
        <w:numPr>
          <w:ilvl w:val="0"/>
          <w:numId w:val="9"/>
        </w:numPr>
      </w:pPr>
      <w:r>
        <w:t xml:space="preserve">Acceder al módulo </w:t>
      </w:r>
      <w:r>
        <w:rPr>
          <w:b/>
          <w:bCs/>
        </w:rPr>
        <w:t>Notificaciones</w:t>
      </w:r>
      <w:r>
        <w:t xml:space="preserve"> desde el menú principal. </w:t>
      </w:r>
    </w:p>
    <w:p w14:paraId="0BFA4169" w14:textId="77777777" w:rsidR="00161D05" w:rsidRDefault="00000000">
      <w:pPr>
        <w:numPr>
          <w:ilvl w:val="0"/>
          <w:numId w:val="9"/>
        </w:numPr>
      </w:pPr>
      <w:r>
        <w:t xml:space="preserve">Visualizar el listado de notificaciones recibidas. </w:t>
      </w:r>
    </w:p>
    <w:p w14:paraId="1AAC0F2C" w14:textId="77777777" w:rsidR="00161D05" w:rsidRDefault="00000000">
      <w:pPr>
        <w:numPr>
          <w:ilvl w:val="0"/>
          <w:numId w:val="9"/>
        </w:numPr>
      </w:pPr>
      <w:r>
        <w:t xml:space="preserve">Seleccionar una categoría para filtrar las notificaciones: </w:t>
      </w:r>
    </w:p>
    <w:p w14:paraId="55CEBD09" w14:textId="77777777" w:rsidR="00161D05" w:rsidRDefault="00000000">
      <w:pPr>
        <w:numPr>
          <w:ilvl w:val="1"/>
          <w:numId w:val="9"/>
        </w:numPr>
      </w:pPr>
      <w:r>
        <w:rPr>
          <w:b/>
          <w:bCs/>
        </w:rPr>
        <w:t>Todas (</w:t>
      </w:r>
      <w:proofErr w:type="spellStart"/>
      <w:r>
        <w:rPr>
          <w:b/>
          <w:bCs/>
        </w:rPr>
        <w:t>All</w:t>
      </w:r>
      <w:proofErr w:type="spellEnd"/>
      <w:r>
        <w:rPr>
          <w:b/>
          <w:bCs/>
        </w:rPr>
        <w:t>):</w:t>
      </w:r>
      <w:r>
        <w:t xml:space="preserve"> Muestra todas las notificaciones. </w:t>
      </w:r>
    </w:p>
    <w:p w14:paraId="7736E8FE" w14:textId="77777777" w:rsidR="00161D05" w:rsidRDefault="00000000">
      <w:pPr>
        <w:numPr>
          <w:ilvl w:val="1"/>
          <w:numId w:val="9"/>
        </w:numPr>
      </w:pPr>
      <w:r>
        <w:rPr>
          <w:b/>
          <w:bCs/>
        </w:rPr>
        <w:lastRenderedPageBreak/>
        <w:t>Reservas Confirmadas (</w:t>
      </w:r>
      <w:proofErr w:type="spellStart"/>
      <w:r>
        <w:rPr>
          <w:b/>
          <w:bCs/>
        </w:rPr>
        <w:t>Confirmed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Reservations</w:t>
      </w:r>
      <w:proofErr w:type="spellEnd"/>
      <w:r>
        <w:rPr>
          <w:b/>
          <w:bCs/>
        </w:rPr>
        <w:t>):</w:t>
      </w:r>
      <w:r>
        <w:t xml:space="preserve"> Muestra las confirmaciones de reservas. </w:t>
      </w:r>
    </w:p>
    <w:p w14:paraId="1095599A" w14:textId="77777777" w:rsidR="00161D05" w:rsidRDefault="00000000">
      <w:pPr>
        <w:numPr>
          <w:ilvl w:val="1"/>
          <w:numId w:val="9"/>
        </w:numPr>
      </w:pPr>
      <w:r>
        <w:rPr>
          <w:b/>
          <w:bCs/>
        </w:rPr>
        <w:t>Pagos (</w:t>
      </w:r>
      <w:proofErr w:type="spellStart"/>
      <w:r>
        <w:rPr>
          <w:b/>
          <w:bCs/>
        </w:rPr>
        <w:t>Payments</w:t>
      </w:r>
      <w:proofErr w:type="spellEnd"/>
      <w:r>
        <w:rPr>
          <w:b/>
          <w:bCs/>
        </w:rPr>
        <w:t>):</w:t>
      </w:r>
      <w:r>
        <w:t xml:space="preserve"> Muestra las notificaciones relacionadas con los pagos realizados. </w:t>
      </w:r>
    </w:p>
    <w:p w14:paraId="4C9B3034" w14:textId="77777777" w:rsidR="00161D05" w:rsidRDefault="00000000">
      <w:pPr>
        <w:numPr>
          <w:ilvl w:val="1"/>
          <w:numId w:val="9"/>
        </w:numPr>
      </w:pPr>
      <w:r>
        <w:rPr>
          <w:b/>
          <w:bCs/>
        </w:rPr>
        <w:t>Canceladas (</w:t>
      </w:r>
      <w:proofErr w:type="spellStart"/>
      <w:r>
        <w:rPr>
          <w:b/>
          <w:bCs/>
        </w:rPr>
        <w:t>Cancelled</w:t>
      </w:r>
      <w:proofErr w:type="spellEnd"/>
      <w:r>
        <w:rPr>
          <w:b/>
          <w:bCs/>
        </w:rPr>
        <w:t>):</w:t>
      </w:r>
      <w:r>
        <w:t xml:space="preserve"> Muestra las reservas canceladas. </w:t>
      </w:r>
    </w:p>
    <w:p w14:paraId="78950AC3" w14:textId="77777777" w:rsidR="00161D05" w:rsidRDefault="00000000">
      <w:pPr>
        <w:numPr>
          <w:ilvl w:val="1"/>
          <w:numId w:val="9"/>
        </w:numPr>
      </w:pPr>
      <w:r>
        <w:rPr>
          <w:b/>
          <w:bCs/>
        </w:rPr>
        <w:t>Recordatorios (</w:t>
      </w:r>
      <w:proofErr w:type="spellStart"/>
      <w:r>
        <w:rPr>
          <w:b/>
          <w:bCs/>
        </w:rPr>
        <w:t>Reminders</w:t>
      </w:r>
      <w:proofErr w:type="spellEnd"/>
      <w:r>
        <w:rPr>
          <w:b/>
          <w:bCs/>
        </w:rPr>
        <w:t>):</w:t>
      </w:r>
      <w:r>
        <w:t xml:space="preserve"> Muestra los recordatorios de próximas reservas. </w:t>
      </w:r>
    </w:p>
    <w:p w14:paraId="08CACCCF" w14:textId="77777777" w:rsidR="00161D05" w:rsidRDefault="00000000">
      <w:pPr>
        <w:numPr>
          <w:ilvl w:val="0"/>
          <w:numId w:val="9"/>
        </w:numPr>
      </w:pPr>
      <w:r>
        <w:t xml:space="preserve">Consultar la información de cada notificación, incluyendo el mensaje y la fecha de emisión. </w:t>
      </w:r>
    </w:p>
    <w:p w14:paraId="671FDF50" w14:textId="77777777" w:rsidR="00161D05" w:rsidRDefault="00000000">
      <w:pPr>
        <w:rPr>
          <w:b/>
          <w:bCs/>
        </w:rPr>
      </w:pPr>
      <w:r>
        <w:rPr>
          <w:b/>
          <w:bCs/>
        </w:rPr>
        <w:t>Resultado esperado:</w:t>
      </w:r>
    </w:p>
    <w:p w14:paraId="4CC6F028" w14:textId="77777777" w:rsidR="00161D05" w:rsidRDefault="00000000">
      <w:r>
        <w:t>El sistema muestra las notificaciones correspondientes a la categoría seleccionada, permitiendo al usuario mantenerse informado sobre el estado de sus reservas y pagos.</w:t>
      </w:r>
    </w:p>
    <w:p w14:paraId="06F7FE2F" w14:textId="77777777" w:rsidR="00161D05" w:rsidRDefault="00000000">
      <w:pPr>
        <w:rPr>
          <w:b/>
          <w:bCs/>
        </w:rPr>
      </w:pPr>
      <w:r>
        <w:rPr>
          <w:b/>
          <w:bCs/>
        </w:rPr>
        <w:t>Observación:</w:t>
      </w:r>
    </w:p>
    <w:p w14:paraId="72DF07C5" w14:textId="77777777" w:rsidR="00161D05" w:rsidRDefault="00000000">
      <w:r>
        <w:t>Las notificaciones se organizan por categorías para facilitar su consulta. Si no existen notificaciones para una categoría determinada, el sistema mostrará la lista vacía.</w:t>
      </w:r>
    </w:p>
    <w:p w14:paraId="713A0155" w14:textId="77777777" w:rsidR="00161D05" w:rsidRDefault="00161D05"/>
    <w:p w14:paraId="595201F4" w14:textId="77777777" w:rsidR="00161D05" w:rsidRDefault="00161D05"/>
    <w:p w14:paraId="3A21D305" w14:textId="77777777" w:rsidR="00161D05" w:rsidRDefault="00000000">
      <w:pPr>
        <w:pStyle w:val="Ttulo1"/>
        <w:jc w:val="center"/>
        <w:rPr>
          <w:rFonts w:ascii="Arial" w:hAnsi="Arial" w:cs="Arial"/>
          <w:color w:val="000000"/>
          <w:sz w:val="22"/>
          <w:szCs w:val="22"/>
        </w:rPr>
      </w:pPr>
      <w:bookmarkStart w:id="81" w:name="_Toc236288633"/>
      <w:bookmarkStart w:id="82" w:name="_Toc236295503"/>
      <w:bookmarkStart w:id="83" w:name="_Toc236295604"/>
      <w:bookmarkStart w:id="84" w:name="_Toc236297155"/>
      <w:bookmarkStart w:id="85" w:name="_Toc236297888"/>
      <w:bookmarkStart w:id="86" w:name="_Toc236298346"/>
      <w:r>
        <w:rPr>
          <w:rFonts w:ascii="Arial" w:hAnsi="Arial" w:cs="Arial"/>
          <w:color w:val="000000"/>
          <w:sz w:val="22"/>
          <w:szCs w:val="22"/>
        </w:rPr>
        <w:t>Glosar</w:t>
      </w:r>
      <w:bookmarkEnd w:id="81"/>
      <w:bookmarkEnd w:id="82"/>
      <w:bookmarkEnd w:id="83"/>
      <w:r>
        <w:rPr>
          <w:rFonts w:ascii="Arial" w:hAnsi="Arial" w:cs="Arial"/>
          <w:color w:val="000000"/>
          <w:sz w:val="22"/>
          <w:szCs w:val="22"/>
        </w:rPr>
        <w:t>io</w:t>
      </w:r>
      <w:bookmarkEnd w:id="84"/>
      <w:bookmarkEnd w:id="85"/>
      <w:bookmarkEnd w:id="86"/>
    </w:p>
    <w:tbl>
      <w:tblPr>
        <w:tblW w:w="849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3"/>
        <w:gridCol w:w="6541"/>
      </w:tblGrid>
      <w:tr w:rsidR="00161D05" w14:paraId="06F7783B" w14:textId="77777777">
        <w:tblPrEx>
          <w:tblCellMar>
            <w:top w:w="0" w:type="dxa"/>
            <w:bottom w:w="0" w:type="dxa"/>
          </w:tblCellMar>
        </w:tblPrEx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93771" w14:textId="77777777" w:rsidR="00161D0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Término</w:t>
            </w:r>
          </w:p>
        </w:tc>
        <w:tc>
          <w:tcPr>
            <w:tcW w:w="6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0AE9B" w14:textId="77777777" w:rsidR="00161D0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Definición</w:t>
            </w:r>
          </w:p>
        </w:tc>
      </w:tr>
      <w:tr w:rsidR="00161D05" w14:paraId="5922DED3" w14:textId="77777777">
        <w:tblPrEx>
          <w:tblCellMar>
            <w:top w:w="0" w:type="dxa"/>
            <w:bottom w:w="0" w:type="dxa"/>
          </w:tblCellMar>
        </w:tblPrEx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C3617" w14:textId="77777777" w:rsidR="00161D05" w:rsidRDefault="00000000">
            <w:r>
              <w:rPr>
                <w:b/>
                <w:bCs/>
              </w:rPr>
              <w:t>Usuario</w:t>
            </w:r>
          </w:p>
        </w:tc>
        <w:tc>
          <w:tcPr>
            <w:tcW w:w="6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3F535" w14:textId="77777777" w:rsidR="00161D05" w:rsidRDefault="00000000">
            <w:r>
              <w:t>Persona que utiliza la aplicación para consultar, reservar y pagar el alquiler de un vehículo.</w:t>
            </w:r>
          </w:p>
        </w:tc>
      </w:tr>
      <w:tr w:rsidR="00161D05" w14:paraId="539C4AC2" w14:textId="77777777">
        <w:tblPrEx>
          <w:tblCellMar>
            <w:top w:w="0" w:type="dxa"/>
            <w:bottom w:w="0" w:type="dxa"/>
          </w:tblCellMar>
        </w:tblPrEx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B2610" w14:textId="77777777" w:rsidR="00161D05" w:rsidRDefault="00000000">
            <w:r>
              <w:rPr>
                <w:b/>
                <w:bCs/>
              </w:rPr>
              <w:t>Reserva</w:t>
            </w:r>
          </w:p>
        </w:tc>
        <w:tc>
          <w:tcPr>
            <w:tcW w:w="6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FEC61" w14:textId="77777777" w:rsidR="00161D05" w:rsidRDefault="00000000">
            <w:r>
              <w:t>Solicitud realizada por el usuario para alquilar un vehículo durante un período determinado.</w:t>
            </w:r>
          </w:p>
        </w:tc>
      </w:tr>
      <w:tr w:rsidR="00161D05" w14:paraId="5D54F0FC" w14:textId="77777777">
        <w:tblPrEx>
          <w:tblCellMar>
            <w:top w:w="0" w:type="dxa"/>
            <w:bottom w:w="0" w:type="dxa"/>
          </w:tblCellMar>
        </w:tblPrEx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CE8B1" w14:textId="77777777" w:rsidR="00161D05" w:rsidRDefault="00000000">
            <w:r>
              <w:rPr>
                <w:b/>
                <w:bCs/>
              </w:rPr>
              <w:t>Catálogo de vehículos</w:t>
            </w:r>
          </w:p>
        </w:tc>
        <w:tc>
          <w:tcPr>
            <w:tcW w:w="6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79D92" w14:textId="77777777" w:rsidR="00161D05" w:rsidRDefault="00000000">
            <w:r>
              <w:t>Módulo donde se muestran los vehículos disponibles para alquiler.</w:t>
            </w:r>
          </w:p>
        </w:tc>
      </w:tr>
      <w:tr w:rsidR="00161D05" w14:paraId="100ADAF4" w14:textId="77777777">
        <w:tblPrEx>
          <w:tblCellMar>
            <w:top w:w="0" w:type="dxa"/>
            <w:bottom w:w="0" w:type="dxa"/>
          </w:tblCellMar>
        </w:tblPrEx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DD2A2" w14:textId="77777777" w:rsidR="00161D05" w:rsidRDefault="00000000">
            <w:r>
              <w:rPr>
                <w:b/>
                <w:bCs/>
              </w:rPr>
              <w:t>Sede</w:t>
            </w:r>
          </w:p>
        </w:tc>
        <w:tc>
          <w:tcPr>
            <w:tcW w:w="6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65796" w14:textId="77777777" w:rsidR="00161D05" w:rsidRDefault="00000000">
            <w:r>
              <w:t>Punto de recogida o devolución del vehículo.</w:t>
            </w:r>
          </w:p>
        </w:tc>
      </w:tr>
      <w:tr w:rsidR="00161D05" w14:paraId="6F58191B" w14:textId="77777777">
        <w:tblPrEx>
          <w:tblCellMar>
            <w:top w:w="0" w:type="dxa"/>
            <w:bottom w:w="0" w:type="dxa"/>
          </w:tblCellMar>
        </w:tblPrEx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E84BB" w14:textId="77777777" w:rsidR="00161D05" w:rsidRDefault="00000000">
            <w:r>
              <w:rPr>
                <w:b/>
                <w:bCs/>
              </w:rPr>
              <w:t>Seguro</w:t>
            </w:r>
          </w:p>
        </w:tc>
        <w:tc>
          <w:tcPr>
            <w:tcW w:w="6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6B55B" w14:textId="77777777" w:rsidR="00161D05" w:rsidRDefault="00000000">
            <w:r>
              <w:t>Cobertura adicional que el usuario puede seleccionar durante la reserva.</w:t>
            </w:r>
          </w:p>
        </w:tc>
      </w:tr>
      <w:tr w:rsidR="00161D05" w14:paraId="6C792D67" w14:textId="77777777">
        <w:tblPrEx>
          <w:tblCellMar>
            <w:top w:w="0" w:type="dxa"/>
            <w:bottom w:w="0" w:type="dxa"/>
          </w:tblCellMar>
        </w:tblPrEx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811BA" w14:textId="77777777" w:rsidR="00161D05" w:rsidRDefault="00000000">
            <w:r>
              <w:rPr>
                <w:b/>
                <w:bCs/>
              </w:rPr>
              <w:t>Método de pago</w:t>
            </w:r>
          </w:p>
        </w:tc>
        <w:tc>
          <w:tcPr>
            <w:tcW w:w="6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CDC39" w14:textId="77777777" w:rsidR="00161D05" w:rsidRDefault="00000000">
            <w:r>
              <w:t>Medio utilizado para realizar el pago de la reserva (tarjeta, PSE, etc.).</w:t>
            </w:r>
          </w:p>
        </w:tc>
      </w:tr>
      <w:tr w:rsidR="00161D05" w14:paraId="24111F2F" w14:textId="77777777">
        <w:tblPrEx>
          <w:tblCellMar>
            <w:top w:w="0" w:type="dxa"/>
            <w:bottom w:w="0" w:type="dxa"/>
          </w:tblCellMar>
        </w:tblPrEx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FB92E" w14:textId="77777777" w:rsidR="00161D05" w:rsidRDefault="00000000">
            <w:r>
              <w:rPr>
                <w:b/>
                <w:bCs/>
              </w:rPr>
              <w:t>Historial de reservas</w:t>
            </w:r>
          </w:p>
        </w:tc>
        <w:tc>
          <w:tcPr>
            <w:tcW w:w="6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02826" w14:textId="77777777" w:rsidR="00161D05" w:rsidRDefault="00000000">
            <w:r>
              <w:t>Sección donde el usuario consulta las reservas realizadas anteriormente.</w:t>
            </w:r>
          </w:p>
        </w:tc>
      </w:tr>
      <w:tr w:rsidR="00161D05" w14:paraId="4AC2C50C" w14:textId="77777777">
        <w:tblPrEx>
          <w:tblCellMar>
            <w:top w:w="0" w:type="dxa"/>
            <w:bottom w:w="0" w:type="dxa"/>
          </w:tblCellMar>
        </w:tblPrEx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61EB3" w14:textId="77777777" w:rsidR="00161D05" w:rsidRDefault="00000000">
            <w:r>
              <w:rPr>
                <w:b/>
                <w:bCs/>
              </w:rPr>
              <w:t>Notificación</w:t>
            </w:r>
          </w:p>
        </w:tc>
        <w:tc>
          <w:tcPr>
            <w:tcW w:w="6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47D95" w14:textId="77777777" w:rsidR="00161D05" w:rsidRDefault="00000000">
            <w:r>
              <w:t>Mensaje enviado por el sistema para informar sobre reservas, pagos, cancelaciones o recordatorios.</w:t>
            </w:r>
          </w:p>
        </w:tc>
      </w:tr>
      <w:tr w:rsidR="00161D05" w14:paraId="29356EEE" w14:textId="77777777">
        <w:tblPrEx>
          <w:tblCellMar>
            <w:top w:w="0" w:type="dxa"/>
            <w:bottom w:w="0" w:type="dxa"/>
          </w:tblCellMar>
        </w:tblPrEx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E4A62" w14:textId="77777777" w:rsidR="00161D05" w:rsidRDefault="00000000">
            <w:r>
              <w:rPr>
                <w:b/>
                <w:bCs/>
              </w:rPr>
              <w:t>Perfil de usuario</w:t>
            </w:r>
          </w:p>
        </w:tc>
        <w:tc>
          <w:tcPr>
            <w:tcW w:w="6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85018" w14:textId="77777777" w:rsidR="00161D05" w:rsidRDefault="00000000">
            <w:r>
              <w:t>Información personal registrada por el usuario dentro de la aplicación.</w:t>
            </w:r>
          </w:p>
        </w:tc>
      </w:tr>
      <w:tr w:rsidR="00161D05" w14:paraId="61FB6B45" w14:textId="77777777">
        <w:tblPrEx>
          <w:tblCellMar>
            <w:top w:w="0" w:type="dxa"/>
            <w:bottom w:w="0" w:type="dxa"/>
          </w:tblCellMar>
        </w:tblPrEx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D5B82" w14:textId="77777777" w:rsidR="00161D05" w:rsidRDefault="00000000">
            <w:r>
              <w:rPr>
                <w:b/>
                <w:bCs/>
              </w:rPr>
              <w:t>Autenticación</w:t>
            </w:r>
          </w:p>
        </w:tc>
        <w:tc>
          <w:tcPr>
            <w:tcW w:w="6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C42CD" w14:textId="77777777" w:rsidR="00161D05" w:rsidRDefault="00000000">
            <w:r>
              <w:t>Proceso mediante el cual el usuario inicia sesión para acceder a funciones protegidas.</w:t>
            </w:r>
          </w:p>
        </w:tc>
      </w:tr>
    </w:tbl>
    <w:p w14:paraId="054F1AC4" w14:textId="77777777" w:rsidR="00161D05" w:rsidRDefault="00161D05"/>
    <w:p w14:paraId="46C27A30" w14:textId="77777777" w:rsidR="00161D05" w:rsidRDefault="00000000">
      <w:pPr>
        <w:pStyle w:val="Ttulo1"/>
        <w:jc w:val="center"/>
        <w:rPr>
          <w:rFonts w:ascii="Arial" w:hAnsi="Arial" w:cs="Arial"/>
          <w:color w:val="000000"/>
          <w:sz w:val="22"/>
          <w:szCs w:val="22"/>
        </w:rPr>
      </w:pPr>
      <w:bookmarkStart w:id="87" w:name="_Toc236288634"/>
      <w:bookmarkStart w:id="88" w:name="_Toc236295504"/>
      <w:bookmarkStart w:id="89" w:name="_Toc236295605"/>
      <w:bookmarkStart w:id="90" w:name="_Toc236297156"/>
      <w:bookmarkStart w:id="91" w:name="_Toc236297889"/>
      <w:bookmarkStart w:id="92" w:name="_Toc236298347"/>
      <w:r>
        <w:rPr>
          <w:rFonts w:ascii="Arial" w:hAnsi="Arial" w:cs="Arial"/>
          <w:color w:val="000000"/>
          <w:sz w:val="22"/>
          <w:szCs w:val="22"/>
        </w:rPr>
        <w:lastRenderedPageBreak/>
        <w:t>Anexos</w:t>
      </w:r>
      <w:bookmarkEnd w:id="87"/>
      <w:bookmarkEnd w:id="88"/>
      <w:bookmarkEnd w:id="89"/>
      <w:bookmarkEnd w:id="90"/>
      <w:bookmarkEnd w:id="91"/>
      <w:bookmarkEnd w:id="92"/>
    </w:p>
    <w:p w14:paraId="2DD66AFD" w14:textId="77777777" w:rsidR="00161D05" w:rsidRDefault="00161D05">
      <w:pPr>
        <w:pStyle w:val="Ttulo3"/>
        <w:rPr>
          <w:rFonts w:ascii="Arial" w:hAnsi="Arial" w:cs="Arial"/>
          <w:color w:val="auto"/>
          <w:sz w:val="24"/>
          <w:szCs w:val="24"/>
        </w:rPr>
      </w:pPr>
    </w:p>
    <w:p w14:paraId="15D346CD" w14:textId="77777777" w:rsidR="00161D05" w:rsidRDefault="00000000">
      <w:pPr>
        <w:pStyle w:val="Ttulo3"/>
        <w:rPr>
          <w:rFonts w:ascii="Arial" w:hAnsi="Arial" w:cs="Arial"/>
          <w:color w:val="auto"/>
          <w:sz w:val="24"/>
          <w:szCs w:val="24"/>
        </w:rPr>
      </w:pPr>
      <w:bookmarkStart w:id="93" w:name="_Toc236297157"/>
      <w:bookmarkStart w:id="94" w:name="_Toc236297890"/>
      <w:bookmarkStart w:id="95" w:name="_Toc236298348"/>
      <w:r>
        <w:rPr>
          <w:rFonts w:ascii="Arial" w:hAnsi="Arial" w:cs="Arial"/>
          <w:color w:val="auto"/>
          <w:sz w:val="24"/>
          <w:szCs w:val="24"/>
        </w:rPr>
        <w:t>1.1 Flujo general de la aplicación:</w:t>
      </w:r>
      <w:bookmarkEnd w:id="93"/>
      <w:bookmarkEnd w:id="94"/>
      <w:bookmarkEnd w:id="95"/>
      <w:r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654FE69C" w14:textId="77777777" w:rsidR="00161D05" w:rsidRDefault="00000000">
      <w:pPr>
        <w:pStyle w:val="Prrafodelista"/>
        <w:ind w:left="360"/>
      </w:pPr>
      <w:r>
        <w:t xml:space="preserve">Descripción: En la siguiente tabla se representa el flujo principal que sigue el usuario dentro de la aplicación </w:t>
      </w:r>
      <w:proofErr w:type="spellStart"/>
      <w:r>
        <w:t>RentaMovil</w:t>
      </w:r>
      <w:proofErr w:type="spellEnd"/>
      <w:r>
        <w:t>, desde la consulta de vehículos hasta la gestión de su cuenta y reservas</w:t>
      </w:r>
    </w:p>
    <w:p w14:paraId="454EDB18" w14:textId="77777777" w:rsidR="00161D05" w:rsidRDefault="00161D05">
      <w:pPr>
        <w:pStyle w:val="Prrafodelista"/>
        <w:ind w:left="360"/>
      </w:pPr>
    </w:p>
    <w:tbl>
      <w:tblPr>
        <w:tblW w:w="849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"/>
        <w:gridCol w:w="3672"/>
        <w:gridCol w:w="3818"/>
      </w:tblGrid>
      <w:tr w:rsidR="00161D05" w14:paraId="6E063A07" w14:textId="77777777">
        <w:tblPrEx>
          <w:tblCellMar>
            <w:top w:w="0" w:type="dxa"/>
            <w:bottom w:w="0" w:type="dxa"/>
          </w:tblCellMar>
        </w:tblPrEx>
        <w:tc>
          <w:tcPr>
            <w:tcW w:w="1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37FB2F" w14:textId="77777777" w:rsidR="00161D05" w:rsidRDefault="00000000">
            <w:pPr>
              <w:pStyle w:val="Prrafodelista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3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C479D" w14:textId="77777777" w:rsidR="00161D05" w:rsidRDefault="00000000">
            <w:pPr>
              <w:pStyle w:val="Prrafodelista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Acción del usuario</w:t>
            </w:r>
          </w:p>
        </w:tc>
        <w:tc>
          <w:tcPr>
            <w:tcW w:w="3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43085" w14:textId="77777777" w:rsidR="00161D05" w:rsidRDefault="00000000">
            <w:pPr>
              <w:pStyle w:val="Prrafodelista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Respuesta del sistema</w:t>
            </w:r>
          </w:p>
        </w:tc>
      </w:tr>
      <w:tr w:rsidR="00161D05" w14:paraId="60FE9157" w14:textId="77777777">
        <w:tblPrEx>
          <w:tblCellMar>
            <w:top w:w="0" w:type="dxa"/>
            <w:bottom w:w="0" w:type="dxa"/>
          </w:tblCellMar>
        </w:tblPrEx>
        <w:tc>
          <w:tcPr>
            <w:tcW w:w="1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D04F7" w14:textId="77777777" w:rsidR="00161D05" w:rsidRDefault="00000000">
            <w:pPr>
              <w:pStyle w:val="Prrafodelista"/>
              <w:ind w:left="360"/>
            </w:pPr>
            <w:r>
              <w:t>1</w:t>
            </w:r>
          </w:p>
        </w:tc>
        <w:tc>
          <w:tcPr>
            <w:tcW w:w="3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E4839F" w14:textId="77777777" w:rsidR="00161D05" w:rsidRDefault="00000000">
            <w:pPr>
              <w:pStyle w:val="Prrafodelista"/>
              <w:ind w:left="360"/>
            </w:pPr>
            <w:r>
              <w:t>Ingresa a la aplicación.</w:t>
            </w:r>
          </w:p>
        </w:tc>
        <w:tc>
          <w:tcPr>
            <w:tcW w:w="3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9A4965" w14:textId="77777777" w:rsidR="00161D05" w:rsidRDefault="00000000">
            <w:pPr>
              <w:pStyle w:val="Prrafodelista"/>
              <w:ind w:left="360"/>
            </w:pPr>
            <w:r>
              <w:t>El sistema muestra la pantalla de inicio.</w:t>
            </w:r>
          </w:p>
        </w:tc>
      </w:tr>
      <w:tr w:rsidR="00161D05" w14:paraId="61CB4996" w14:textId="77777777">
        <w:tblPrEx>
          <w:tblCellMar>
            <w:top w:w="0" w:type="dxa"/>
            <w:bottom w:w="0" w:type="dxa"/>
          </w:tblCellMar>
        </w:tblPrEx>
        <w:tc>
          <w:tcPr>
            <w:tcW w:w="1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A94CB" w14:textId="77777777" w:rsidR="00161D05" w:rsidRDefault="00000000">
            <w:pPr>
              <w:pStyle w:val="Prrafodelista"/>
              <w:ind w:left="360"/>
            </w:pPr>
            <w:r>
              <w:t>2</w:t>
            </w:r>
          </w:p>
        </w:tc>
        <w:tc>
          <w:tcPr>
            <w:tcW w:w="3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AEF97" w14:textId="77777777" w:rsidR="00161D05" w:rsidRDefault="00000000">
            <w:pPr>
              <w:pStyle w:val="Prrafodelista"/>
              <w:ind w:left="360"/>
            </w:pPr>
            <w:r>
              <w:t xml:space="preserve">Accede al módulo </w:t>
            </w:r>
            <w:r>
              <w:rPr>
                <w:b/>
                <w:bCs/>
              </w:rPr>
              <w:t>Catálogo de Vehículos</w:t>
            </w:r>
            <w:r>
              <w:t>.</w:t>
            </w:r>
          </w:p>
        </w:tc>
        <w:tc>
          <w:tcPr>
            <w:tcW w:w="3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61E0A" w14:textId="77777777" w:rsidR="00161D05" w:rsidRDefault="00000000">
            <w:pPr>
              <w:pStyle w:val="Prrafodelista"/>
              <w:ind w:left="360"/>
            </w:pPr>
            <w:r>
              <w:t>El sistema muestra los vehículos disponibles para alquiler.</w:t>
            </w:r>
          </w:p>
        </w:tc>
      </w:tr>
      <w:tr w:rsidR="00161D05" w14:paraId="46D702B4" w14:textId="77777777">
        <w:tblPrEx>
          <w:tblCellMar>
            <w:top w:w="0" w:type="dxa"/>
            <w:bottom w:w="0" w:type="dxa"/>
          </w:tblCellMar>
        </w:tblPrEx>
        <w:tc>
          <w:tcPr>
            <w:tcW w:w="1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2E552" w14:textId="77777777" w:rsidR="00161D05" w:rsidRDefault="00000000">
            <w:pPr>
              <w:pStyle w:val="Prrafodelista"/>
              <w:ind w:left="360"/>
            </w:pPr>
            <w:r>
              <w:t>3</w:t>
            </w:r>
          </w:p>
        </w:tc>
        <w:tc>
          <w:tcPr>
            <w:tcW w:w="3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44EDD" w14:textId="77777777" w:rsidR="00161D05" w:rsidRDefault="00000000">
            <w:pPr>
              <w:pStyle w:val="Prrafodelista"/>
              <w:ind w:left="360"/>
            </w:pPr>
            <w:r>
              <w:t>Aplica filtros de búsqueda (opcional).</w:t>
            </w:r>
          </w:p>
        </w:tc>
        <w:tc>
          <w:tcPr>
            <w:tcW w:w="3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2201F" w14:textId="77777777" w:rsidR="00161D05" w:rsidRDefault="00000000">
            <w:pPr>
              <w:pStyle w:val="Prrafodelista"/>
              <w:ind w:left="360"/>
            </w:pPr>
            <w:r>
              <w:t>El sistema actualiza el catálogo según los filtros seleccionados.</w:t>
            </w:r>
          </w:p>
        </w:tc>
      </w:tr>
      <w:tr w:rsidR="00161D05" w14:paraId="13995014" w14:textId="77777777">
        <w:tblPrEx>
          <w:tblCellMar>
            <w:top w:w="0" w:type="dxa"/>
            <w:bottom w:w="0" w:type="dxa"/>
          </w:tblCellMar>
        </w:tblPrEx>
        <w:tc>
          <w:tcPr>
            <w:tcW w:w="1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F8B22" w14:textId="77777777" w:rsidR="00161D05" w:rsidRDefault="00000000">
            <w:pPr>
              <w:pStyle w:val="Prrafodelista"/>
              <w:ind w:left="360"/>
            </w:pPr>
            <w:r>
              <w:t>4</w:t>
            </w:r>
          </w:p>
        </w:tc>
        <w:tc>
          <w:tcPr>
            <w:tcW w:w="3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965BA" w14:textId="77777777" w:rsidR="00161D05" w:rsidRDefault="00000000">
            <w:pPr>
              <w:pStyle w:val="Prrafodelista"/>
              <w:ind w:left="360"/>
            </w:pPr>
            <w:r>
              <w:t>Selecciona un vehículo.</w:t>
            </w:r>
          </w:p>
        </w:tc>
        <w:tc>
          <w:tcPr>
            <w:tcW w:w="3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06A42" w14:textId="77777777" w:rsidR="00161D05" w:rsidRDefault="00000000">
            <w:pPr>
              <w:pStyle w:val="Prrafodelista"/>
              <w:ind w:left="360"/>
            </w:pPr>
            <w:r>
              <w:t>El sistema muestra el detalle del vehículo seleccionado.</w:t>
            </w:r>
          </w:p>
        </w:tc>
      </w:tr>
      <w:tr w:rsidR="00161D05" w14:paraId="621ACE23" w14:textId="77777777">
        <w:tblPrEx>
          <w:tblCellMar>
            <w:top w:w="0" w:type="dxa"/>
            <w:bottom w:w="0" w:type="dxa"/>
          </w:tblCellMar>
        </w:tblPrEx>
        <w:tc>
          <w:tcPr>
            <w:tcW w:w="1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1CA88" w14:textId="77777777" w:rsidR="00161D05" w:rsidRDefault="00000000">
            <w:pPr>
              <w:pStyle w:val="Prrafodelista"/>
              <w:ind w:left="360"/>
            </w:pPr>
            <w:r>
              <w:t>5</w:t>
            </w:r>
          </w:p>
        </w:tc>
        <w:tc>
          <w:tcPr>
            <w:tcW w:w="3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3B740" w14:textId="77777777" w:rsidR="00161D05" w:rsidRDefault="00000000">
            <w:pPr>
              <w:pStyle w:val="Prrafodelista"/>
              <w:ind w:left="360"/>
            </w:pPr>
            <w:r>
              <w:t>Configura la reserva (sedes, fechas, horas y seguro).</w:t>
            </w:r>
          </w:p>
        </w:tc>
        <w:tc>
          <w:tcPr>
            <w:tcW w:w="3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9BED6" w14:textId="77777777" w:rsidR="00161D05" w:rsidRDefault="00000000">
            <w:pPr>
              <w:pStyle w:val="Prrafodelista"/>
              <w:ind w:left="360"/>
            </w:pPr>
            <w:r>
              <w:t>El sistema valida la información ingresada y muestra el resumen de la reserva.</w:t>
            </w:r>
          </w:p>
        </w:tc>
      </w:tr>
      <w:tr w:rsidR="00161D05" w14:paraId="45788ECF" w14:textId="77777777">
        <w:tblPrEx>
          <w:tblCellMar>
            <w:top w:w="0" w:type="dxa"/>
            <w:bottom w:w="0" w:type="dxa"/>
          </w:tblCellMar>
        </w:tblPrEx>
        <w:tc>
          <w:tcPr>
            <w:tcW w:w="1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30FF9" w14:textId="77777777" w:rsidR="00161D05" w:rsidRDefault="00000000">
            <w:pPr>
              <w:pStyle w:val="Prrafodelista"/>
              <w:ind w:left="360"/>
            </w:pPr>
            <w:r>
              <w:t>6</w:t>
            </w:r>
          </w:p>
        </w:tc>
        <w:tc>
          <w:tcPr>
            <w:tcW w:w="3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89595" w14:textId="77777777" w:rsidR="00161D05" w:rsidRDefault="00000000">
            <w:pPr>
              <w:pStyle w:val="Prrafodelista"/>
              <w:ind w:left="360"/>
            </w:pPr>
            <w:r>
              <w:t xml:space="preserve">Si no ha iniciado sesión, accede al módulo </w:t>
            </w:r>
            <w:r>
              <w:rPr>
                <w:b/>
                <w:bCs/>
              </w:rPr>
              <w:t>Inicio de Sesión</w:t>
            </w:r>
            <w:r>
              <w:t xml:space="preserve"> o </w:t>
            </w:r>
            <w:r>
              <w:rPr>
                <w:b/>
                <w:bCs/>
              </w:rPr>
              <w:t>Registro de Usuario</w:t>
            </w:r>
            <w:r>
              <w:t>.</w:t>
            </w:r>
          </w:p>
        </w:tc>
        <w:tc>
          <w:tcPr>
            <w:tcW w:w="3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F2B9A" w14:textId="77777777" w:rsidR="00161D05" w:rsidRDefault="00000000">
            <w:pPr>
              <w:pStyle w:val="Prrafodelista"/>
              <w:ind w:left="360"/>
            </w:pPr>
            <w:r>
              <w:t>El sistema autentica al usuario o crea una nueva cuenta.</w:t>
            </w:r>
          </w:p>
        </w:tc>
      </w:tr>
      <w:tr w:rsidR="00161D05" w14:paraId="60FAD4D5" w14:textId="77777777">
        <w:tblPrEx>
          <w:tblCellMar>
            <w:top w:w="0" w:type="dxa"/>
            <w:bottom w:w="0" w:type="dxa"/>
          </w:tblCellMar>
        </w:tblPrEx>
        <w:tc>
          <w:tcPr>
            <w:tcW w:w="1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B6933" w14:textId="77777777" w:rsidR="00161D05" w:rsidRDefault="00000000">
            <w:pPr>
              <w:pStyle w:val="Prrafodelista"/>
              <w:ind w:left="360"/>
            </w:pPr>
            <w:r>
              <w:t>7</w:t>
            </w:r>
          </w:p>
        </w:tc>
        <w:tc>
          <w:tcPr>
            <w:tcW w:w="3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FA6BC" w14:textId="77777777" w:rsidR="00161D05" w:rsidRDefault="00000000">
            <w:pPr>
              <w:pStyle w:val="Prrafodelista"/>
              <w:ind w:left="360"/>
            </w:pPr>
            <w:r>
              <w:t xml:space="preserve">Accede al módulo </w:t>
            </w:r>
            <w:r>
              <w:rPr>
                <w:b/>
                <w:bCs/>
              </w:rPr>
              <w:t>Pago</w:t>
            </w:r>
            <w:r>
              <w:t xml:space="preserve"> y selecciona un método de pago.</w:t>
            </w:r>
          </w:p>
        </w:tc>
        <w:tc>
          <w:tcPr>
            <w:tcW w:w="3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C7901" w14:textId="77777777" w:rsidR="00161D05" w:rsidRDefault="00000000">
            <w:pPr>
              <w:pStyle w:val="Prrafodelista"/>
              <w:ind w:left="360"/>
            </w:pPr>
            <w:r>
              <w:t>El sistema procesa el pago y confirma la reserva.</w:t>
            </w:r>
          </w:p>
        </w:tc>
      </w:tr>
      <w:tr w:rsidR="00161D05" w14:paraId="36F2FABF" w14:textId="77777777">
        <w:tblPrEx>
          <w:tblCellMar>
            <w:top w:w="0" w:type="dxa"/>
            <w:bottom w:w="0" w:type="dxa"/>
          </w:tblCellMar>
        </w:tblPrEx>
        <w:tc>
          <w:tcPr>
            <w:tcW w:w="1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3D56F" w14:textId="77777777" w:rsidR="00161D05" w:rsidRDefault="00000000">
            <w:pPr>
              <w:pStyle w:val="Prrafodelista"/>
              <w:ind w:left="360"/>
            </w:pPr>
            <w:r>
              <w:t>8</w:t>
            </w:r>
          </w:p>
        </w:tc>
        <w:tc>
          <w:tcPr>
            <w:tcW w:w="3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FC5F0" w14:textId="77777777" w:rsidR="00161D05" w:rsidRDefault="00000000">
            <w:pPr>
              <w:pStyle w:val="Prrafodelista"/>
              <w:ind w:left="360"/>
            </w:pPr>
            <w:r>
              <w:t xml:space="preserve">Consulta el </w:t>
            </w:r>
            <w:r>
              <w:rPr>
                <w:b/>
                <w:bCs/>
              </w:rPr>
              <w:t>Historial de Reservas</w:t>
            </w:r>
            <w:r>
              <w:t>.</w:t>
            </w:r>
          </w:p>
        </w:tc>
        <w:tc>
          <w:tcPr>
            <w:tcW w:w="3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94E05" w14:textId="77777777" w:rsidR="00161D05" w:rsidRDefault="00000000">
            <w:pPr>
              <w:pStyle w:val="Prrafodelista"/>
              <w:ind w:left="360"/>
            </w:pPr>
            <w:r>
              <w:t>El sistema muestra las reservas asociadas a la cuenta del usuario.</w:t>
            </w:r>
          </w:p>
        </w:tc>
      </w:tr>
      <w:tr w:rsidR="00161D05" w14:paraId="19131178" w14:textId="77777777">
        <w:tblPrEx>
          <w:tblCellMar>
            <w:top w:w="0" w:type="dxa"/>
            <w:bottom w:w="0" w:type="dxa"/>
          </w:tblCellMar>
        </w:tblPrEx>
        <w:tc>
          <w:tcPr>
            <w:tcW w:w="1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A3E91" w14:textId="77777777" w:rsidR="00161D05" w:rsidRDefault="00000000">
            <w:pPr>
              <w:pStyle w:val="Prrafodelista"/>
              <w:ind w:left="360"/>
            </w:pPr>
            <w:r>
              <w:t>9</w:t>
            </w:r>
          </w:p>
        </w:tc>
        <w:tc>
          <w:tcPr>
            <w:tcW w:w="3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EF79A" w14:textId="77777777" w:rsidR="00161D05" w:rsidRDefault="00000000">
            <w:pPr>
              <w:pStyle w:val="Prrafodelista"/>
              <w:ind w:left="360"/>
            </w:pPr>
            <w:r>
              <w:t xml:space="preserve">Administra su </w:t>
            </w:r>
            <w:r>
              <w:rPr>
                <w:b/>
                <w:bCs/>
              </w:rPr>
              <w:t>Cuenta</w:t>
            </w:r>
            <w:r>
              <w:t xml:space="preserve">, cambia la contraseña o consulta las </w:t>
            </w:r>
            <w:r>
              <w:rPr>
                <w:b/>
                <w:bCs/>
              </w:rPr>
              <w:t>Notificaciones</w:t>
            </w:r>
            <w:r>
              <w:t xml:space="preserve"> (opcional).</w:t>
            </w:r>
          </w:p>
        </w:tc>
        <w:tc>
          <w:tcPr>
            <w:tcW w:w="3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D87E5" w14:textId="77777777" w:rsidR="00161D05" w:rsidRDefault="00000000">
            <w:pPr>
              <w:pStyle w:val="Prrafodelista"/>
              <w:ind w:left="360"/>
            </w:pPr>
            <w:r>
              <w:t>El sistema actualiza la información o muestra las notificaciones correspondientes.</w:t>
            </w:r>
          </w:p>
        </w:tc>
      </w:tr>
    </w:tbl>
    <w:p w14:paraId="0B91E1B1" w14:textId="77777777" w:rsidR="00161D05" w:rsidRDefault="00161D05">
      <w:pPr>
        <w:pStyle w:val="Prrafodelista"/>
        <w:ind w:left="360"/>
      </w:pPr>
    </w:p>
    <w:p w14:paraId="768C0682" w14:textId="77777777" w:rsidR="00161D05" w:rsidRDefault="00161D05">
      <w:pPr>
        <w:pStyle w:val="Prrafodelista"/>
        <w:ind w:left="360"/>
      </w:pPr>
    </w:p>
    <w:p w14:paraId="74E2A6CE" w14:textId="77777777" w:rsidR="00161D05" w:rsidRDefault="00161D05">
      <w:pPr>
        <w:pStyle w:val="Prrafodelista"/>
        <w:ind w:left="360"/>
      </w:pPr>
    </w:p>
    <w:p w14:paraId="36261729" w14:textId="77777777" w:rsidR="00161D05" w:rsidRDefault="00161D05">
      <w:pPr>
        <w:pStyle w:val="Prrafodelista"/>
        <w:ind w:left="360"/>
      </w:pPr>
    </w:p>
    <w:p w14:paraId="6E535024" w14:textId="77777777" w:rsidR="00161D05" w:rsidRDefault="00161D05">
      <w:pPr>
        <w:pStyle w:val="Prrafodelista"/>
        <w:ind w:left="360"/>
      </w:pPr>
    </w:p>
    <w:p w14:paraId="0D366387" w14:textId="77777777" w:rsidR="00161D05" w:rsidRDefault="00161D05">
      <w:pPr>
        <w:pStyle w:val="Prrafodelista"/>
        <w:ind w:left="360"/>
      </w:pPr>
    </w:p>
    <w:p w14:paraId="7A94DBA0" w14:textId="77777777" w:rsidR="00161D05" w:rsidRDefault="00161D05">
      <w:pPr>
        <w:pStyle w:val="Prrafodelista"/>
        <w:ind w:left="360"/>
      </w:pPr>
    </w:p>
    <w:p w14:paraId="3BBA820F" w14:textId="77777777" w:rsidR="00161D05" w:rsidRDefault="00161D05">
      <w:pPr>
        <w:pStyle w:val="Prrafodelista"/>
        <w:ind w:left="360"/>
      </w:pPr>
    </w:p>
    <w:p w14:paraId="7D1C59E1" w14:textId="77777777" w:rsidR="00161D05" w:rsidRDefault="00161D05">
      <w:pPr>
        <w:pStyle w:val="Prrafodelista"/>
        <w:ind w:left="360"/>
      </w:pPr>
    </w:p>
    <w:p w14:paraId="43B1042D" w14:textId="77777777" w:rsidR="00161D05" w:rsidRDefault="00161D05">
      <w:pPr>
        <w:pStyle w:val="Prrafodelista"/>
        <w:ind w:left="360"/>
      </w:pPr>
    </w:p>
    <w:p w14:paraId="78F9FA80" w14:textId="77777777" w:rsidR="00161D05" w:rsidRDefault="00161D05">
      <w:pPr>
        <w:pStyle w:val="Prrafodelista"/>
        <w:ind w:left="360"/>
      </w:pPr>
    </w:p>
    <w:p w14:paraId="290BFDA2" w14:textId="77777777" w:rsidR="00161D05" w:rsidRDefault="00161D05">
      <w:pPr>
        <w:pStyle w:val="Prrafodelista"/>
        <w:ind w:left="360"/>
      </w:pPr>
    </w:p>
    <w:p w14:paraId="4C0DF084" w14:textId="77777777" w:rsidR="00161D05" w:rsidRDefault="00161D05">
      <w:pPr>
        <w:pStyle w:val="Prrafodelista"/>
        <w:ind w:left="360"/>
      </w:pPr>
    </w:p>
    <w:p w14:paraId="4DD0C86D" w14:textId="77777777" w:rsidR="00161D05" w:rsidRDefault="00161D05">
      <w:pPr>
        <w:pStyle w:val="Prrafodelista"/>
        <w:ind w:left="360"/>
      </w:pPr>
    </w:p>
    <w:p w14:paraId="5DA5DA95" w14:textId="77777777" w:rsidR="00161D05" w:rsidRDefault="00000000">
      <w:pPr>
        <w:pStyle w:val="Ttulo3"/>
      </w:pPr>
      <w:bookmarkStart w:id="96" w:name="_Toc236297158"/>
      <w:bookmarkStart w:id="97" w:name="_Toc236297891"/>
      <w:bookmarkStart w:id="98" w:name="_Toc236298349"/>
      <w:r>
        <w:rPr>
          <w:rFonts w:ascii="Arial" w:hAnsi="Arial" w:cs="Arial"/>
          <w:color w:val="auto"/>
          <w:sz w:val="24"/>
          <w:szCs w:val="24"/>
        </w:rPr>
        <w:lastRenderedPageBreak/>
        <w:t>1.2 Mensajes del sistema:</w:t>
      </w:r>
      <w:bookmarkEnd w:id="96"/>
      <w:bookmarkEnd w:id="97"/>
      <w:bookmarkEnd w:id="98"/>
    </w:p>
    <w:p w14:paraId="3EBF6FEE" w14:textId="77777777" w:rsidR="00161D05" w:rsidRDefault="00000000">
      <w:pPr>
        <w:pStyle w:val="Prrafodelista"/>
        <w:ind w:left="360"/>
      </w:pPr>
      <w:r>
        <w:t>Descripción: En la siguiente tabla se muestran mensajes para informar al usuario sobre el resultado de las acciones realizadas.</w:t>
      </w:r>
    </w:p>
    <w:tbl>
      <w:tblPr>
        <w:tblW w:w="849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2"/>
        <w:gridCol w:w="3288"/>
        <w:gridCol w:w="3324"/>
      </w:tblGrid>
      <w:tr w:rsidR="00161D05" w14:paraId="1901A1C4" w14:textId="77777777">
        <w:tblPrEx>
          <w:tblCellMar>
            <w:top w:w="0" w:type="dxa"/>
            <w:bottom w:w="0" w:type="dxa"/>
          </w:tblCellMar>
        </w:tblPrEx>
        <w:tc>
          <w:tcPr>
            <w:tcW w:w="1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5C338" w14:textId="77777777" w:rsidR="00161D05" w:rsidRDefault="00000000">
            <w:pPr>
              <w:pStyle w:val="Prrafodelista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Tipo de mensaje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F194F" w14:textId="77777777" w:rsidR="00161D05" w:rsidRDefault="00000000">
            <w:pPr>
              <w:pStyle w:val="Prrafodelista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Situación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A96A3" w14:textId="77777777" w:rsidR="00161D05" w:rsidRDefault="00000000">
            <w:pPr>
              <w:pStyle w:val="Prrafodelista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Mensaje mostrado</w:t>
            </w:r>
          </w:p>
        </w:tc>
      </w:tr>
      <w:tr w:rsidR="00161D05" w14:paraId="07E85213" w14:textId="77777777">
        <w:tblPrEx>
          <w:tblCellMar>
            <w:top w:w="0" w:type="dxa"/>
            <w:bottom w:w="0" w:type="dxa"/>
          </w:tblCellMar>
        </w:tblPrEx>
        <w:tc>
          <w:tcPr>
            <w:tcW w:w="1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798AB" w14:textId="77777777" w:rsidR="00161D05" w:rsidRDefault="00000000">
            <w:pPr>
              <w:pStyle w:val="Prrafodelista"/>
              <w:ind w:left="360"/>
            </w:pPr>
            <w:r>
              <w:t>Confirmación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8C85D" w14:textId="77777777" w:rsidR="00161D05" w:rsidRDefault="00000000">
            <w:pPr>
              <w:pStyle w:val="Prrafodelista"/>
              <w:ind w:left="360"/>
            </w:pPr>
            <w:r>
              <w:t>Registro de usuario exitoso.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B7585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Registro exitoso.</w:t>
            </w:r>
          </w:p>
        </w:tc>
      </w:tr>
      <w:tr w:rsidR="00161D05" w14:paraId="182B3D44" w14:textId="77777777">
        <w:tblPrEx>
          <w:tblCellMar>
            <w:top w:w="0" w:type="dxa"/>
            <w:bottom w:w="0" w:type="dxa"/>
          </w:tblCellMar>
        </w:tblPrEx>
        <w:tc>
          <w:tcPr>
            <w:tcW w:w="1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165CF" w14:textId="77777777" w:rsidR="00161D05" w:rsidRDefault="00000000">
            <w:pPr>
              <w:pStyle w:val="Prrafodelista"/>
              <w:ind w:left="360"/>
            </w:pPr>
            <w:r>
              <w:t>Confirmación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BBE45" w14:textId="77777777" w:rsidR="00161D05" w:rsidRDefault="00000000">
            <w:pPr>
              <w:pStyle w:val="Prrafodelista"/>
              <w:ind w:left="360"/>
            </w:pPr>
            <w:r>
              <w:t>Inicio de sesión correcto.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F3183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Inicio de sesión exitoso.</w:t>
            </w:r>
          </w:p>
        </w:tc>
      </w:tr>
      <w:tr w:rsidR="00161D05" w14:paraId="7EF15885" w14:textId="77777777">
        <w:tblPrEx>
          <w:tblCellMar>
            <w:top w:w="0" w:type="dxa"/>
            <w:bottom w:w="0" w:type="dxa"/>
          </w:tblCellMar>
        </w:tblPrEx>
        <w:tc>
          <w:tcPr>
            <w:tcW w:w="1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A28E7" w14:textId="77777777" w:rsidR="00161D05" w:rsidRDefault="00000000">
            <w:pPr>
              <w:pStyle w:val="Prrafodelista"/>
              <w:ind w:left="360"/>
            </w:pPr>
            <w:r>
              <w:t>Confirmación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FFF88" w14:textId="77777777" w:rsidR="00161D05" w:rsidRDefault="00000000">
            <w:pPr>
              <w:pStyle w:val="Prrafodelista"/>
              <w:ind w:left="360"/>
            </w:pPr>
            <w:r>
              <w:t>Actualización del perfil.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AE78A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Perfil actualizado correctamente.</w:t>
            </w:r>
          </w:p>
        </w:tc>
      </w:tr>
      <w:tr w:rsidR="00161D05" w14:paraId="66D2CB9E" w14:textId="77777777">
        <w:tblPrEx>
          <w:tblCellMar>
            <w:top w:w="0" w:type="dxa"/>
            <w:bottom w:w="0" w:type="dxa"/>
          </w:tblCellMar>
        </w:tblPrEx>
        <w:tc>
          <w:tcPr>
            <w:tcW w:w="1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DD9C9" w14:textId="77777777" w:rsidR="00161D05" w:rsidRDefault="00000000">
            <w:pPr>
              <w:pStyle w:val="Prrafodelista"/>
              <w:ind w:left="360"/>
            </w:pPr>
            <w:r>
              <w:t>Confirmación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8A40C" w14:textId="77777777" w:rsidR="00161D05" w:rsidRDefault="00000000">
            <w:pPr>
              <w:pStyle w:val="Prrafodelista"/>
              <w:ind w:left="360"/>
            </w:pPr>
            <w:r>
              <w:t>Cambio de contraseña.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A4AC2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Contraseña actualizada correctamente.</w:t>
            </w:r>
          </w:p>
        </w:tc>
      </w:tr>
      <w:tr w:rsidR="00161D05" w14:paraId="7F730C8A" w14:textId="77777777">
        <w:tblPrEx>
          <w:tblCellMar>
            <w:top w:w="0" w:type="dxa"/>
            <w:bottom w:w="0" w:type="dxa"/>
          </w:tblCellMar>
        </w:tblPrEx>
        <w:tc>
          <w:tcPr>
            <w:tcW w:w="1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A4FC1" w14:textId="77777777" w:rsidR="00161D05" w:rsidRDefault="00000000">
            <w:pPr>
              <w:pStyle w:val="Prrafodelista"/>
              <w:ind w:left="360"/>
            </w:pPr>
            <w:r>
              <w:t>Confirmación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27369" w14:textId="77777777" w:rsidR="00161D05" w:rsidRDefault="00000000">
            <w:pPr>
              <w:pStyle w:val="Prrafodelista"/>
              <w:ind w:left="360"/>
            </w:pPr>
            <w:r>
              <w:t>Reserva realizada.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243E1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Reserva confirmada.</w:t>
            </w:r>
          </w:p>
        </w:tc>
      </w:tr>
      <w:tr w:rsidR="00161D05" w14:paraId="046126B0" w14:textId="77777777">
        <w:tblPrEx>
          <w:tblCellMar>
            <w:top w:w="0" w:type="dxa"/>
            <w:bottom w:w="0" w:type="dxa"/>
          </w:tblCellMar>
        </w:tblPrEx>
        <w:tc>
          <w:tcPr>
            <w:tcW w:w="1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5096F" w14:textId="77777777" w:rsidR="00161D05" w:rsidRDefault="00000000">
            <w:pPr>
              <w:pStyle w:val="Prrafodelista"/>
              <w:ind w:left="360"/>
            </w:pPr>
            <w:r>
              <w:t>Confirmación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7D88A" w14:textId="77777777" w:rsidR="00161D05" w:rsidRDefault="00000000">
            <w:pPr>
              <w:pStyle w:val="Prrafodelista"/>
              <w:ind w:left="360"/>
            </w:pPr>
            <w:r>
              <w:t>Pago exitoso.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B11A7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Pago realizado con éxito.</w:t>
            </w:r>
          </w:p>
        </w:tc>
      </w:tr>
      <w:tr w:rsidR="00161D05" w14:paraId="145A4FD1" w14:textId="77777777">
        <w:tblPrEx>
          <w:tblCellMar>
            <w:top w:w="0" w:type="dxa"/>
            <w:bottom w:w="0" w:type="dxa"/>
          </w:tblCellMar>
        </w:tblPrEx>
        <w:tc>
          <w:tcPr>
            <w:tcW w:w="1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5DA73" w14:textId="77777777" w:rsidR="00161D05" w:rsidRDefault="00000000">
            <w:pPr>
              <w:pStyle w:val="Prrafodelista"/>
              <w:ind w:left="360"/>
            </w:pPr>
            <w:r>
              <w:t>Confirmación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A1D35" w14:textId="77777777" w:rsidR="00161D05" w:rsidRDefault="00000000">
            <w:pPr>
              <w:pStyle w:val="Prrafodelista"/>
              <w:ind w:left="360"/>
            </w:pPr>
            <w:r>
              <w:t>Cancelación de una reserva.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F5345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Reserva cancelada correctamente.</w:t>
            </w:r>
          </w:p>
        </w:tc>
      </w:tr>
      <w:tr w:rsidR="00161D05" w14:paraId="7C998F40" w14:textId="77777777">
        <w:tblPrEx>
          <w:tblCellMar>
            <w:top w:w="0" w:type="dxa"/>
            <w:bottom w:w="0" w:type="dxa"/>
          </w:tblCellMar>
        </w:tblPrEx>
        <w:tc>
          <w:tcPr>
            <w:tcW w:w="1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4BEEB" w14:textId="77777777" w:rsidR="00161D05" w:rsidRDefault="00000000">
            <w:pPr>
              <w:pStyle w:val="Prrafodelista"/>
              <w:ind w:left="360"/>
            </w:pPr>
            <w:r>
              <w:t>Información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D2DD7" w14:textId="77777777" w:rsidR="00161D05" w:rsidRDefault="00000000">
            <w:pPr>
              <w:pStyle w:val="Prrafodelista"/>
              <w:ind w:left="360"/>
            </w:pPr>
            <w:r>
              <w:t>No existen reservas registradas.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45D3C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No existen reservas disponibles.</w:t>
            </w:r>
          </w:p>
        </w:tc>
      </w:tr>
      <w:tr w:rsidR="00161D05" w14:paraId="320BAEF3" w14:textId="77777777">
        <w:tblPrEx>
          <w:tblCellMar>
            <w:top w:w="0" w:type="dxa"/>
            <w:bottom w:w="0" w:type="dxa"/>
          </w:tblCellMar>
        </w:tblPrEx>
        <w:tc>
          <w:tcPr>
            <w:tcW w:w="1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97CE4" w14:textId="77777777" w:rsidR="00161D05" w:rsidRDefault="00000000">
            <w:pPr>
              <w:pStyle w:val="Prrafodelista"/>
              <w:ind w:left="360"/>
            </w:pPr>
            <w:r>
              <w:t>Información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90D5F" w14:textId="77777777" w:rsidR="00161D05" w:rsidRDefault="00000000">
            <w:pPr>
              <w:pStyle w:val="Prrafodelista"/>
              <w:ind w:left="360"/>
            </w:pPr>
            <w:r>
              <w:t>No hay vehículos disponibles con los filtros seleccionados.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2C77B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No se encontraron vehículos disponibles.</w:t>
            </w:r>
          </w:p>
        </w:tc>
      </w:tr>
      <w:tr w:rsidR="00161D05" w14:paraId="61D69226" w14:textId="77777777">
        <w:tblPrEx>
          <w:tblCellMar>
            <w:top w:w="0" w:type="dxa"/>
            <w:bottom w:w="0" w:type="dxa"/>
          </w:tblCellMar>
        </w:tblPrEx>
        <w:tc>
          <w:tcPr>
            <w:tcW w:w="1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35E06" w14:textId="77777777" w:rsidR="00161D05" w:rsidRDefault="00000000">
            <w:pPr>
              <w:pStyle w:val="Prrafodelista"/>
              <w:ind w:left="360"/>
            </w:pPr>
            <w:r>
              <w:t>Advertencia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AB312" w14:textId="77777777" w:rsidR="00161D05" w:rsidRDefault="00000000">
            <w:pPr>
              <w:pStyle w:val="Prrafodelista"/>
              <w:ind w:left="360"/>
            </w:pPr>
            <w:r>
              <w:t>Faltan datos obligatorios en un formulario.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4776D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Debe completar todos los campos obligatorios.</w:t>
            </w:r>
          </w:p>
        </w:tc>
      </w:tr>
      <w:tr w:rsidR="00161D05" w14:paraId="077E75E9" w14:textId="77777777">
        <w:tblPrEx>
          <w:tblCellMar>
            <w:top w:w="0" w:type="dxa"/>
            <w:bottom w:w="0" w:type="dxa"/>
          </w:tblCellMar>
        </w:tblPrEx>
        <w:tc>
          <w:tcPr>
            <w:tcW w:w="1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197E3" w14:textId="77777777" w:rsidR="00161D05" w:rsidRDefault="00000000">
            <w:pPr>
              <w:pStyle w:val="Prrafodelista"/>
              <w:ind w:left="360"/>
            </w:pPr>
            <w:r>
              <w:t>Error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CE8BB" w14:textId="77777777" w:rsidR="00161D05" w:rsidRDefault="00000000">
            <w:pPr>
              <w:pStyle w:val="Prrafodelista"/>
              <w:ind w:left="360"/>
            </w:pPr>
            <w:r>
              <w:t>Credenciales incorrectas.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94524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Correo electrónico o contraseña incorrectos.</w:t>
            </w:r>
          </w:p>
        </w:tc>
      </w:tr>
      <w:tr w:rsidR="00161D05" w14:paraId="329E430A" w14:textId="77777777">
        <w:tblPrEx>
          <w:tblCellMar>
            <w:top w:w="0" w:type="dxa"/>
            <w:bottom w:w="0" w:type="dxa"/>
          </w:tblCellMar>
        </w:tblPrEx>
        <w:tc>
          <w:tcPr>
            <w:tcW w:w="1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E1AA1" w14:textId="77777777" w:rsidR="00161D05" w:rsidRDefault="00000000">
            <w:pPr>
              <w:pStyle w:val="Prrafodelista"/>
              <w:ind w:left="360"/>
            </w:pPr>
            <w:r>
              <w:t>Error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041B2" w14:textId="77777777" w:rsidR="00161D05" w:rsidRDefault="00000000">
            <w:pPr>
              <w:pStyle w:val="Prrafodelista"/>
              <w:ind w:left="360"/>
            </w:pPr>
            <w:r>
              <w:t>La nueva contraseña no cumple los requisitos establecidos.</w:t>
            </w:r>
          </w:p>
        </w:tc>
        <w:tc>
          <w:tcPr>
            <w:tcW w:w="3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50DC5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La contraseña no cumple con los requisitos de seguridad.</w:t>
            </w:r>
          </w:p>
        </w:tc>
      </w:tr>
    </w:tbl>
    <w:p w14:paraId="7C7EB5DD" w14:textId="77777777" w:rsidR="00161D05" w:rsidRDefault="00161D05">
      <w:pPr>
        <w:pStyle w:val="Prrafodelista"/>
        <w:ind w:left="360"/>
      </w:pPr>
    </w:p>
    <w:p w14:paraId="2413DA52" w14:textId="77777777" w:rsidR="00161D05" w:rsidRDefault="00161D05">
      <w:pPr>
        <w:pStyle w:val="Prrafodelista"/>
        <w:ind w:left="360"/>
      </w:pPr>
    </w:p>
    <w:p w14:paraId="28AB3928" w14:textId="77777777" w:rsidR="00161D05" w:rsidRDefault="00161D05">
      <w:pPr>
        <w:pStyle w:val="Prrafodelista"/>
        <w:ind w:left="360"/>
      </w:pPr>
    </w:p>
    <w:p w14:paraId="4BBC844E" w14:textId="77777777" w:rsidR="00161D05" w:rsidRDefault="00161D05">
      <w:pPr>
        <w:pStyle w:val="Prrafodelista"/>
        <w:ind w:left="360"/>
      </w:pPr>
    </w:p>
    <w:p w14:paraId="1A2C76D6" w14:textId="77777777" w:rsidR="00161D05" w:rsidRDefault="00161D05">
      <w:pPr>
        <w:pStyle w:val="Prrafodelista"/>
        <w:ind w:left="360"/>
      </w:pPr>
    </w:p>
    <w:p w14:paraId="36D7A2B2" w14:textId="77777777" w:rsidR="00161D05" w:rsidRDefault="00161D05">
      <w:pPr>
        <w:pStyle w:val="Prrafodelista"/>
        <w:ind w:left="360"/>
      </w:pPr>
    </w:p>
    <w:p w14:paraId="09894DED" w14:textId="77777777" w:rsidR="00161D05" w:rsidRDefault="00161D05">
      <w:pPr>
        <w:pStyle w:val="Prrafodelista"/>
        <w:ind w:left="360"/>
      </w:pPr>
    </w:p>
    <w:p w14:paraId="737F269B" w14:textId="77777777" w:rsidR="00161D05" w:rsidRDefault="00161D05">
      <w:pPr>
        <w:pStyle w:val="Prrafodelista"/>
        <w:ind w:left="360"/>
      </w:pPr>
    </w:p>
    <w:p w14:paraId="6FF8FA46" w14:textId="77777777" w:rsidR="00161D05" w:rsidRDefault="00161D05">
      <w:pPr>
        <w:pStyle w:val="Prrafodelista"/>
        <w:ind w:left="360"/>
      </w:pPr>
    </w:p>
    <w:p w14:paraId="3DA633E9" w14:textId="77777777" w:rsidR="00161D05" w:rsidRDefault="00161D05">
      <w:pPr>
        <w:pStyle w:val="Prrafodelista"/>
        <w:ind w:left="360"/>
      </w:pPr>
    </w:p>
    <w:p w14:paraId="2C223B73" w14:textId="77777777" w:rsidR="00161D05" w:rsidRDefault="00161D05">
      <w:pPr>
        <w:pStyle w:val="Prrafodelista"/>
        <w:ind w:left="360"/>
      </w:pPr>
    </w:p>
    <w:p w14:paraId="384F8165" w14:textId="77777777" w:rsidR="00161D05" w:rsidRDefault="00161D05">
      <w:pPr>
        <w:pStyle w:val="Prrafodelista"/>
        <w:ind w:left="360"/>
      </w:pPr>
    </w:p>
    <w:p w14:paraId="5D23D8A1" w14:textId="77777777" w:rsidR="00161D05" w:rsidRDefault="00161D05">
      <w:pPr>
        <w:pStyle w:val="Prrafodelista"/>
        <w:ind w:left="360"/>
      </w:pPr>
    </w:p>
    <w:p w14:paraId="433A89A1" w14:textId="77777777" w:rsidR="00161D05" w:rsidRDefault="00161D05">
      <w:pPr>
        <w:pStyle w:val="Prrafodelista"/>
        <w:ind w:left="360"/>
      </w:pPr>
    </w:p>
    <w:p w14:paraId="37BEC9F8" w14:textId="77777777" w:rsidR="00161D05" w:rsidRDefault="00161D05">
      <w:pPr>
        <w:pStyle w:val="Prrafodelista"/>
        <w:ind w:left="360"/>
      </w:pPr>
    </w:p>
    <w:p w14:paraId="2D56F8D3" w14:textId="77777777" w:rsidR="00161D05" w:rsidRDefault="00000000">
      <w:pPr>
        <w:pStyle w:val="Ttulo3"/>
        <w:rPr>
          <w:rFonts w:ascii="Arial" w:hAnsi="Arial" w:cs="Arial"/>
          <w:color w:val="auto"/>
          <w:sz w:val="22"/>
          <w:szCs w:val="22"/>
        </w:rPr>
      </w:pPr>
      <w:bookmarkStart w:id="99" w:name="_Toc236298350"/>
      <w:r>
        <w:rPr>
          <w:rFonts w:ascii="Arial" w:hAnsi="Arial" w:cs="Arial"/>
          <w:color w:val="auto"/>
          <w:sz w:val="22"/>
          <w:szCs w:val="22"/>
        </w:rPr>
        <w:lastRenderedPageBreak/>
        <w:t>1.3 Preguntas Frecuentes</w:t>
      </w:r>
      <w:bookmarkEnd w:id="99"/>
      <w:r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7C94864C" w14:textId="77777777" w:rsidR="00161D05" w:rsidRDefault="00161D05">
      <w:pPr>
        <w:pStyle w:val="Prrafodelista"/>
        <w:ind w:left="360"/>
      </w:pPr>
    </w:p>
    <w:tbl>
      <w:tblPr>
        <w:tblW w:w="849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3"/>
        <w:gridCol w:w="5411"/>
      </w:tblGrid>
      <w:tr w:rsidR="00161D05" w14:paraId="154BA23B" w14:textId="77777777">
        <w:tblPrEx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11508" w14:textId="77777777" w:rsidR="00161D05" w:rsidRDefault="00000000">
            <w:pPr>
              <w:pStyle w:val="Prrafodelista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Pregunta</w:t>
            </w:r>
          </w:p>
        </w:tc>
        <w:tc>
          <w:tcPr>
            <w:tcW w:w="5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0C4D4" w14:textId="77777777" w:rsidR="00161D05" w:rsidRDefault="00000000">
            <w:pPr>
              <w:pStyle w:val="Prrafodelista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Respuesta</w:t>
            </w:r>
          </w:p>
        </w:tc>
      </w:tr>
      <w:tr w:rsidR="00161D05" w14:paraId="2F6D1E49" w14:textId="77777777">
        <w:tblPrEx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B612B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¿Es necesario iniciar sesión para realizar una reserva?</w:t>
            </w:r>
          </w:p>
        </w:tc>
        <w:tc>
          <w:tcPr>
            <w:tcW w:w="5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B56C9" w14:textId="77777777" w:rsidR="00161D05" w:rsidRDefault="00000000">
            <w:pPr>
              <w:pStyle w:val="Prrafodelista"/>
              <w:ind w:left="360"/>
            </w:pPr>
            <w:r>
              <w:t>Sí. El usuario puede consultar los vehículos disponibles sin iniciar sesión, pero deberá autenticarse antes de confirmar la reserva y realizar el pago.</w:t>
            </w:r>
          </w:p>
        </w:tc>
      </w:tr>
      <w:tr w:rsidR="00161D05" w14:paraId="63B86B63" w14:textId="77777777">
        <w:tblPrEx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F9204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¿Qué sucede si no tengo una cuenta?</w:t>
            </w:r>
          </w:p>
        </w:tc>
        <w:tc>
          <w:tcPr>
            <w:tcW w:w="5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15F79" w14:textId="77777777" w:rsidR="00161D05" w:rsidRDefault="00000000">
            <w:pPr>
              <w:pStyle w:val="Prrafodelista"/>
              <w:ind w:left="360"/>
            </w:pPr>
            <w:r>
              <w:t>El sistema permitirá registrarse antes de continuar con el proceso de reserva y pago.</w:t>
            </w:r>
          </w:p>
        </w:tc>
      </w:tr>
      <w:tr w:rsidR="00161D05" w14:paraId="27C5F112" w14:textId="77777777">
        <w:tblPrEx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CAB47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¿El responsable de la reserva debe ser el mismo usuario que creó la cuenta?</w:t>
            </w:r>
          </w:p>
        </w:tc>
        <w:tc>
          <w:tcPr>
            <w:tcW w:w="5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3955D" w14:textId="77777777" w:rsidR="00161D05" w:rsidRDefault="00000000">
            <w:pPr>
              <w:pStyle w:val="Prrafodelista"/>
              <w:ind w:left="360"/>
            </w:pPr>
            <w:r>
              <w:t>No necesariamente. El correo electrónico pertenece a la cuenta del usuario, pero durante el proceso de pago es posible diligenciar la información del conductor o responsable de la reserva.</w:t>
            </w:r>
          </w:p>
        </w:tc>
      </w:tr>
      <w:tr w:rsidR="00161D05" w14:paraId="39DAC23D" w14:textId="77777777">
        <w:tblPrEx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E02AC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¿Puedo cancelar una reserva?</w:t>
            </w:r>
          </w:p>
        </w:tc>
        <w:tc>
          <w:tcPr>
            <w:tcW w:w="5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97718" w14:textId="77777777" w:rsidR="00161D05" w:rsidRDefault="00000000">
            <w:pPr>
              <w:pStyle w:val="Prrafodelista"/>
              <w:ind w:left="360"/>
            </w:pPr>
            <w:r>
              <w:t xml:space="preserve">Sí. Las reservas pueden cancelarse desde el módulo </w:t>
            </w:r>
            <w:r>
              <w:rPr>
                <w:b/>
                <w:bCs/>
              </w:rPr>
              <w:t>Historial de Reservas</w:t>
            </w:r>
            <w:r>
              <w:t>, siempre que cumplan con las políticas de cancelación establecidas por la aplicación.</w:t>
            </w:r>
          </w:p>
        </w:tc>
      </w:tr>
      <w:tr w:rsidR="00161D05" w14:paraId="1E2DCF5C" w14:textId="77777777">
        <w:tblPrEx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A74EE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¿Dónde puedo consultar mis reservas?</w:t>
            </w:r>
          </w:p>
        </w:tc>
        <w:tc>
          <w:tcPr>
            <w:tcW w:w="5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48EF9" w14:textId="77777777" w:rsidR="00161D05" w:rsidRDefault="00000000">
            <w:pPr>
              <w:pStyle w:val="Prrafodelista"/>
              <w:ind w:left="360"/>
            </w:pPr>
            <w:r>
              <w:t xml:space="preserve">En el módulo </w:t>
            </w:r>
            <w:r>
              <w:rPr>
                <w:b/>
                <w:bCs/>
              </w:rPr>
              <w:t>Historial de Reservas</w:t>
            </w:r>
            <w:r>
              <w:t>, donde se muestran todas las reservas asociadas a la cuenta del usuario.</w:t>
            </w:r>
          </w:p>
        </w:tc>
      </w:tr>
      <w:tr w:rsidR="00161D05" w14:paraId="50DC55D7" w14:textId="77777777">
        <w:tblPrEx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8BB49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¿Puedo modificar mis datos personales?</w:t>
            </w:r>
          </w:p>
        </w:tc>
        <w:tc>
          <w:tcPr>
            <w:tcW w:w="5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5C891" w14:textId="77777777" w:rsidR="00161D05" w:rsidRDefault="00000000">
            <w:pPr>
              <w:pStyle w:val="Prrafodelista"/>
              <w:ind w:left="360"/>
            </w:pPr>
            <w:r>
              <w:t xml:space="preserve">Sí. Desde el módulo </w:t>
            </w:r>
            <w:r>
              <w:rPr>
                <w:b/>
                <w:bCs/>
              </w:rPr>
              <w:t>Mi Cuenta</w:t>
            </w:r>
            <w:r>
              <w:t xml:space="preserve"> es posible actualizar la información del perfil.</w:t>
            </w:r>
          </w:p>
        </w:tc>
      </w:tr>
      <w:tr w:rsidR="00161D05" w14:paraId="654F6EB6" w14:textId="77777777">
        <w:tblPrEx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5F9EA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¿Cómo cambio mi contraseña?</w:t>
            </w:r>
          </w:p>
        </w:tc>
        <w:tc>
          <w:tcPr>
            <w:tcW w:w="5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1538F" w14:textId="77777777" w:rsidR="00161D05" w:rsidRDefault="00000000">
            <w:pPr>
              <w:pStyle w:val="Prrafodelista"/>
              <w:ind w:left="360"/>
            </w:pPr>
            <w:r>
              <w:t xml:space="preserve">Accediendo al módulo </w:t>
            </w:r>
            <w:r>
              <w:rPr>
                <w:b/>
                <w:bCs/>
              </w:rPr>
              <w:t>Cambio de Contraseña</w:t>
            </w:r>
            <w:r>
              <w:t>, ingresando la contraseña actual y la nueva contraseña.</w:t>
            </w:r>
          </w:p>
        </w:tc>
      </w:tr>
      <w:tr w:rsidR="00161D05" w14:paraId="2479E558" w14:textId="77777777">
        <w:tblPrEx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72D2F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¿Qué ocurre si olvido mi contraseña?</w:t>
            </w:r>
          </w:p>
        </w:tc>
        <w:tc>
          <w:tcPr>
            <w:tcW w:w="5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D4196" w14:textId="77777777" w:rsidR="00161D05" w:rsidRDefault="00000000">
            <w:pPr>
              <w:pStyle w:val="Prrafodelista"/>
              <w:ind w:left="360"/>
            </w:pPr>
            <w:r>
              <w:t>El usuario podrá utilizar la opción de recuperación de contraseña, si se encuentra disponible, o contactar al soporte de la aplicación.</w:t>
            </w:r>
          </w:p>
        </w:tc>
      </w:tr>
      <w:tr w:rsidR="00161D05" w14:paraId="267639E5" w14:textId="77777777">
        <w:tblPrEx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0303D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¿Qué hago si no encuentro vehículos disponibles?</w:t>
            </w:r>
          </w:p>
        </w:tc>
        <w:tc>
          <w:tcPr>
            <w:tcW w:w="5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79B1B" w14:textId="77777777" w:rsidR="00161D05" w:rsidRDefault="00000000">
            <w:pPr>
              <w:pStyle w:val="Prrafodelista"/>
              <w:ind w:left="360"/>
            </w:pPr>
            <w:r>
              <w:t>Se recomienda verificar las fechas, las sedes de recogida y devolución o modificar los filtros de búsqueda para ampliar los resultados.</w:t>
            </w:r>
          </w:p>
        </w:tc>
      </w:tr>
      <w:tr w:rsidR="00161D05" w14:paraId="034DE10A" w14:textId="77777777">
        <w:tblPrEx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7CCED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¿Puedo cambiar la sede de devolución?</w:t>
            </w:r>
          </w:p>
        </w:tc>
        <w:tc>
          <w:tcPr>
            <w:tcW w:w="5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D658E" w14:textId="77777777" w:rsidR="00161D05" w:rsidRDefault="00000000">
            <w:pPr>
              <w:pStyle w:val="Prrafodelista"/>
              <w:ind w:left="360"/>
            </w:pPr>
            <w:r>
              <w:t>Sí. Durante la configuración de la reserva, el usuario puede seleccionar una sede de devolución diferente a la de recogida, siempre que esté disponible.</w:t>
            </w:r>
          </w:p>
        </w:tc>
      </w:tr>
      <w:tr w:rsidR="00161D05" w14:paraId="1E9C820E" w14:textId="77777777">
        <w:tblPrEx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EF833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¿Es obligatorio seleccionar un seguro?</w:t>
            </w:r>
          </w:p>
        </w:tc>
        <w:tc>
          <w:tcPr>
            <w:tcW w:w="5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4A5E2" w14:textId="77777777" w:rsidR="00161D05" w:rsidRDefault="00000000">
            <w:pPr>
              <w:pStyle w:val="Prrafodelista"/>
              <w:ind w:left="360"/>
            </w:pPr>
            <w:r>
              <w:t>Sí. Antes de continuar con el proceso de pago, el usuario deberá seleccionar una de las opciones de seguro disponibles.</w:t>
            </w:r>
          </w:p>
        </w:tc>
      </w:tr>
      <w:tr w:rsidR="00161D05" w14:paraId="3197AF72" w14:textId="77777777">
        <w:tblPrEx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61A58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t>¿Cómo sé que mi pago fue exitoso?</w:t>
            </w:r>
          </w:p>
        </w:tc>
        <w:tc>
          <w:tcPr>
            <w:tcW w:w="5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D88D9" w14:textId="77777777" w:rsidR="00161D05" w:rsidRDefault="00000000">
            <w:pPr>
              <w:pStyle w:val="Prrafodelista"/>
              <w:ind w:left="360"/>
            </w:pPr>
            <w:r>
              <w:t>Al finalizar el proceso, el sistema mostrará un mensaje de confirmación y la reserva aparecerá registrada en el historial de reservas.</w:t>
            </w:r>
          </w:p>
        </w:tc>
      </w:tr>
      <w:tr w:rsidR="00161D05" w14:paraId="32B55E1A" w14:textId="77777777">
        <w:tblPrEx>
          <w:tblCellMar>
            <w:top w:w="0" w:type="dxa"/>
            <w:bottom w:w="0" w:type="dxa"/>
          </w:tblCellMar>
        </w:tblPrEx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26E40" w14:textId="77777777" w:rsidR="00161D05" w:rsidRDefault="00000000">
            <w:pPr>
              <w:pStyle w:val="Prrafodelista"/>
              <w:ind w:left="360"/>
            </w:pPr>
            <w:r>
              <w:rPr>
                <w:b/>
                <w:bCs/>
              </w:rPr>
              <w:lastRenderedPageBreak/>
              <w:t>¿Dónde puedo consultar las notificaciones del sistema?</w:t>
            </w:r>
          </w:p>
        </w:tc>
        <w:tc>
          <w:tcPr>
            <w:tcW w:w="5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C4BD0" w14:textId="77777777" w:rsidR="00161D05" w:rsidRDefault="00000000">
            <w:pPr>
              <w:pStyle w:val="Prrafodelista"/>
              <w:ind w:left="360"/>
            </w:pPr>
            <w:r>
              <w:t xml:space="preserve">En el módulo </w:t>
            </w:r>
            <w:r>
              <w:rPr>
                <w:b/>
                <w:bCs/>
              </w:rPr>
              <w:t>Notificaciones</w:t>
            </w:r>
            <w:r>
              <w:t>, donde se informan eventos relacionados con reservas, pagos, cancelaciones y recordatorios.</w:t>
            </w:r>
          </w:p>
        </w:tc>
      </w:tr>
    </w:tbl>
    <w:p w14:paraId="72E7E8BA" w14:textId="77777777" w:rsidR="00161D05" w:rsidRDefault="00161D05">
      <w:pPr>
        <w:pStyle w:val="Prrafodelista"/>
        <w:ind w:left="360"/>
      </w:pPr>
    </w:p>
    <w:p w14:paraId="45D82D3E" w14:textId="77777777" w:rsidR="00161D05" w:rsidRDefault="00161D05">
      <w:pPr>
        <w:pStyle w:val="Prrafodelista"/>
        <w:ind w:left="360"/>
      </w:pPr>
    </w:p>
    <w:p w14:paraId="114C7F2A" w14:textId="77777777" w:rsidR="00161D05" w:rsidRDefault="00161D05"/>
    <w:p w14:paraId="3EB7275B" w14:textId="77777777" w:rsidR="00161D05" w:rsidRDefault="00161D05"/>
    <w:sectPr w:rsidR="00161D05">
      <w:footerReference w:type="default" r:id="rId17"/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A9148" w14:textId="77777777" w:rsidR="00B32F11" w:rsidRDefault="00B32F11">
      <w:pPr>
        <w:spacing w:after="0" w:line="240" w:lineRule="auto"/>
      </w:pPr>
      <w:r>
        <w:separator/>
      </w:r>
    </w:p>
  </w:endnote>
  <w:endnote w:type="continuationSeparator" w:id="0">
    <w:p w14:paraId="5C92FA31" w14:textId="77777777" w:rsidR="00B32F11" w:rsidRDefault="00B32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1588D" w14:textId="77777777" w:rsidR="00000000" w:rsidRDefault="00000000">
    <w:pPr>
      <w:pStyle w:val="Piedepgina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712EDF0E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BE3CF" w14:textId="77777777" w:rsidR="00B32F11" w:rsidRDefault="00B32F1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7BBD4BD" w14:textId="77777777" w:rsidR="00B32F11" w:rsidRDefault="00B32F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14A6"/>
    <w:multiLevelType w:val="multilevel"/>
    <w:tmpl w:val="B22823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6C2380F"/>
    <w:multiLevelType w:val="multilevel"/>
    <w:tmpl w:val="C09CB19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3B920E5A"/>
    <w:multiLevelType w:val="multilevel"/>
    <w:tmpl w:val="8FA2E36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3CEA22CE"/>
    <w:multiLevelType w:val="multilevel"/>
    <w:tmpl w:val="F95A84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EF658AF"/>
    <w:multiLevelType w:val="multilevel"/>
    <w:tmpl w:val="D12E571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65675F43"/>
    <w:multiLevelType w:val="multilevel"/>
    <w:tmpl w:val="D2E2A2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6CA963FF"/>
    <w:multiLevelType w:val="multilevel"/>
    <w:tmpl w:val="FC6ECD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6CB108D0"/>
    <w:multiLevelType w:val="multilevel"/>
    <w:tmpl w:val="9E1ACC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75CE32D0"/>
    <w:multiLevelType w:val="multilevel"/>
    <w:tmpl w:val="09EC255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24799544">
    <w:abstractNumId w:val="7"/>
  </w:num>
  <w:num w:numId="2" w16cid:durableId="4947245">
    <w:abstractNumId w:val="2"/>
  </w:num>
  <w:num w:numId="3" w16cid:durableId="944532785">
    <w:abstractNumId w:val="0"/>
  </w:num>
  <w:num w:numId="4" w16cid:durableId="1997831345">
    <w:abstractNumId w:val="3"/>
  </w:num>
  <w:num w:numId="5" w16cid:durableId="1507938405">
    <w:abstractNumId w:val="5"/>
  </w:num>
  <w:num w:numId="6" w16cid:durableId="1235048042">
    <w:abstractNumId w:val="6"/>
  </w:num>
  <w:num w:numId="7" w16cid:durableId="739138749">
    <w:abstractNumId w:val="8"/>
  </w:num>
  <w:num w:numId="8" w16cid:durableId="2102676840">
    <w:abstractNumId w:val="1"/>
  </w:num>
  <w:num w:numId="9" w16cid:durableId="16462797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61D05"/>
    <w:rsid w:val="00154F38"/>
    <w:rsid w:val="00161D05"/>
    <w:rsid w:val="004A4AB1"/>
    <w:rsid w:val="00662DC7"/>
    <w:rsid w:val="00AC7431"/>
    <w:rsid w:val="00B3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9F921"/>
  <w15:docId w15:val="{A2508C28-99E5-4040-AB8D-2FBB67E14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val="es-ES" w:eastAsia="en-US" w:bidi="ar-SA"/>
      </w:rPr>
    </w:rPrDefault>
    <w:pPrDefault>
      <w:pPr>
        <w:autoSpaceDN w:val="0"/>
        <w:spacing w:after="160" w:line="24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Ttulo2Car">
    <w:name w:val="Título 2 Car"/>
    <w:basedOn w:val="Fuentedeprrafopredeter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Ttulo3Car">
    <w:name w:val="Título 3 Car"/>
    <w:basedOn w:val="Fuentedeprrafopredeter"/>
    <w:rPr>
      <w:rFonts w:eastAsia="Times New Roman" w:cs="Times New Roman"/>
      <w:color w:val="2F5496"/>
      <w:sz w:val="28"/>
      <w:szCs w:val="28"/>
    </w:rPr>
  </w:style>
  <w:style w:type="character" w:customStyle="1" w:styleId="Ttulo4Car">
    <w:name w:val="Título 4 Car"/>
    <w:basedOn w:val="Fuentedeprrafopredeter"/>
    <w:rPr>
      <w:rFonts w:eastAsia="Times New Roman" w:cs="Times New Roman"/>
      <w:i/>
      <w:iCs/>
      <w:color w:val="2F5496"/>
    </w:rPr>
  </w:style>
  <w:style w:type="character" w:customStyle="1" w:styleId="Ttulo5Car">
    <w:name w:val="Título 5 Car"/>
    <w:basedOn w:val="Fuentedeprrafopredeter"/>
    <w:rPr>
      <w:rFonts w:eastAsia="Times New Roman" w:cs="Times New Roman"/>
      <w:color w:val="2F5496"/>
    </w:rPr>
  </w:style>
  <w:style w:type="character" w:customStyle="1" w:styleId="Ttulo6Car">
    <w:name w:val="Título 6 Car"/>
    <w:basedOn w:val="Fuentedeprrafopredeter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basedOn w:val="Fuentedeprrafopredeter"/>
    <w:rPr>
      <w:rFonts w:eastAsia="Times New Roman" w:cs="Times New Roman"/>
      <w:color w:val="595959"/>
    </w:rPr>
  </w:style>
  <w:style w:type="character" w:customStyle="1" w:styleId="Ttulo8Car">
    <w:name w:val="Título 8 Car"/>
    <w:basedOn w:val="Fuentedeprrafopredeter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basedOn w:val="Fuentedeprrafopredeter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tuloCar">
    <w:name w:val="Título Car"/>
    <w:basedOn w:val="Fuentedeprrafopredeter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tuloCar">
    <w:name w:val="Subtítulo Car"/>
    <w:basedOn w:val="Fuentedeprrafopredeter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rPr>
      <w:i/>
      <w:iCs/>
      <w:color w:val="404040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nfasisintenso">
    <w:name w:val="Intense Emphasis"/>
    <w:basedOn w:val="Fuentedeprrafopredeter"/>
    <w:rPr>
      <w:i/>
      <w:iCs/>
      <w:color w:val="2F5496"/>
    </w:rPr>
  </w:style>
  <w:style w:type="paragraph" w:styleId="Citadestacada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itadestacadaCar">
    <w:name w:val="Cita destacada Car"/>
    <w:basedOn w:val="Fuentedeprrafopredeter"/>
    <w:rPr>
      <w:i/>
      <w:iCs/>
      <w:color w:val="2F5496"/>
    </w:rPr>
  </w:style>
  <w:style w:type="character" w:styleId="Referenciaintensa">
    <w:name w:val="Intense Reference"/>
    <w:basedOn w:val="Fuentedeprrafopredeter"/>
    <w:rPr>
      <w:b/>
      <w:bCs/>
      <w:smallCaps/>
      <w:color w:val="2F5496"/>
      <w:spacing w:val="5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</w:style>
  <w:style w:type="paragraph" w:styleId="TtuloTDC">
    <w:name w:val="TOC Heading"/>
    <w:basedOn w:val="Ttulo1"/>
    <w:next w:val="Normal"/>
    <w:uiPriority w:val="39"/>
    <w:qFormat/>
    <w:pPr>
      <w:suppressAutoHyphens w:val="0"/>
      <w:spacing w:before="240" w:after="0" w:line="256" w:lineRule="auto"/>
    </w:pPr>
    <w:rPr>
      <w:kern w:val="0"/>
      <w:sz w:val="32"/>
      <w:szCs w:val="32"/>
      <w:lang w:eastAsia="es-ES"/>
    </w:rPr>
  </w:style>
  <w:style w:type="paragraph" w:styleId="TDC2">
    <w:name w:val="toc 2"/>
    <w:basedOn w:val="Normal"/>
    <w:next w:val="Normal"/>
    <w:autoRedefine/>
    <w:uiPriority w:val="39"/>
    <w:pPr>
      <w:spacing w:before="120" w:after="0"/>
      <w:ind w:left="220"/>
    </w:pPr>
    <w:rPr>
      <w:rFonts w:cs="Calibri"/>
      <w:b/>
      <w:bCs/>
    </w:rPr>
  </w:style>
  <w:style w:type="paragraph" w:styleId="TDC1">
    <w:name w:val="toc 1"/>
    <w:basedOn w:val="Normal"/>
    <w:next w:val="Normal"/>
    <w:autoRedefine/>
    <w:uiPriority w:val="39"/>
    <w:pPr>
      <w:tabs>
        <w:tab w:val="right" w:leader="dot" w:pos="8494"/>
      </w:tabs>
      <w:spacing w:before="120" w:after="0"/>
      <w:jc w:val="center"/>
    </w:pPr>
    <w:rPr>
      <w:rFonts w:cs="Calibri"/>
      <w:b/>
      <w:bCs/>
      <w:i/>
      <w:iCs/>
      <w:sz w:val="24"/>
      <w:szCs w:val="24"/>
    </w:rPr>
  </w:style>
  <w:style w:type="paragraph" w:styleId="TDC3">
    <w:name w:val="toc 3"/>
    <w:basedOn w:val="Normal"/>
    <w:next w:val="Normal"/>
    <w:autoRedefine/>
    <w:uiPriority w:val="39"/>
    <w:pPr>
      <w:spacing w:after="0"/>
      <w:ind w:left="440"/>
    </w:pPr>
    <w:rPr>
      <w:rFonts w:cs="Calibri"/>
      <w:sz w:val="20"/>
      <w:szCs w:val="20"/>
    </w:rPr>
  </w:style>
  <w:style w:type="character" w:styleId="Hipervnculo">
    <w:name w:val="Hyperlink"/>
    <w:basedOn w:val="Fuentedeprrafopredeter"/>
    <w:uiPriority w:val="99"/>
    <w:rPr>
      <w:color w:val="0563C1"/>
      <w:u w:val="single"/>
    </w:rPr>
  </w:style>
  <w:style w:type="paragraph" w:styleId="TDC4">
    <w:name w:val="toc 4"/>
    <w:basedOn w:val="Normal"/>
    <w:next w:val="Normal"/>
    <w:autoRedefine/>
    <w:pPr>
      <w:spacing w:after="0"/>
      <w:ind w:left="660"/>
    </w:pPr>
    <w:rPr>
      <w:rFonts w:cs="Calibri"/>
      <w:sz w:val="20"/>
      <w:szCs w:val="20"/>
    </w:rPr>
  </w:style>
  <w:style w:type="paragraph" w:styleId="TDC5">
    <w:name w:val="toc 5"/>
    <w:basedOn w:val="Normal"/>
    <w:next w:val="Normal"/>
    <w:autoRedefine/>
    <w:pPr>
      <w:spacing w:after="0"/>
      <w:ind w:left="880"/>
    </w:pPr>
    <w:rPr>
      <w:rFonts w:cs="Calibri"/>
      <w:sz w:val="20"/>
      <w:szCs w:val="20"/>
    </w:rPr>
  </w:style>
  <w:style w:type="paragraph" w:styleId="TDC6">
    <w:name w:val="toc 6"/>
    <w:basedOn w:val="Normal"/>
    <w:next w:val="Normal"/>
    <w:autoRedefine/>
    <w:pPr>
      <w:spacing w:after="0"/>
      <w:ind w:left="1100"/>
    </w:pPr>
    <w:rPr>
      <w:rFonts w:cs="Calibri"/>
      <w:sz w:val="20"/>
      <w:szCs w:val="20"/>
    </w:rPr>
  </w:style>
  <w:style w:type="paragraph" w:styleId="TDC7">
    <w:name w:val="toc 7"/>
    <w:basedOn w:val="Normal"/>
    <w:next w:val="Normal"/>
    <w:autoRedefine/>
    <w:pPr>
      <w:spacing w:after="0"/>
      <w:ind w:left="1320"/>
    </w:pPr>
    <w:rPr>
      <w:rFonts w:cs="Calibri"/>
      <w:sz w:val="20"/>
      <w:szCs w:val="20"/>
    </w:rPr>
  </w:style>
  <w:style w:type="paragraph" w:styleId="TDC8">
    <w:name w:val="toc 8"/>
    <w:basedOn w:val="Normal"/>
    <w:next w:val="Normal"/>
    <w:autoRedefine/>
    <w:pPr>
      <w:spacing w:after="0"/>
      <w:ind w:left="1540"/>
    </w:pPr>
    <w:rPr>
      <w:rFonts w:cs="Calibri"/>
      <w:sz w:val="20"/>
      <w:szCs w:val="20"/>
    </w:rPr>
  </w:style>
  <w:style w:type="paragraph" w:styleId="TDC9">
    <w:name w:val="toc 9"/>
    <w:basedOn w:val="Normal"/>
    <w:next w:val="Normal"/>
    <w:autoRedefine/>
    <w:pPr>
      <w:spacing w:after="0"/>
      <w:ind w:left="1760"/>
    </w:pPr>
    <w:rPr>
      <w:rFonts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5242C-3CA2-42D9-8D79-2E570A897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3271</Words>
  <Characters>17994</Characters>
  <Application>Microsoft Office Word</Application>
  <DocSecurity>0</DocSecurity>
  <Lines>149</Lines>
  <Paragraphs>42</Paragraphs>
  <ScaleCrop>false</ScaleCrop>
  <Company/>
  <LinksUpToDate>false</LinksUpToDate>
  <CharactersWithSpaces>21223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Ramirez</dc:creator>
  <dc:description/>
  <cp:lastModifiedBy>Nicole Ramirez</cp:lastModifiedBy>
  <cp:revision>4</cp:revision>
  <cp:lastPrinted>2026-07-30T15:06:00Z</cp:lastPrinted>
  <dcterms:created xsi:type="dcterms:W3CDTF">2026-07-30T15:03:00Z</dcterms:created>
  <dcterms:modified xsi:type="dcterms:W3CDTF">2026-07-30T15:58:00Z</dcterms:modified>
</cp:coreProperties>
</file>